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B990" w14:textId="360DEF08" w:rsidR="00E94314" w:rsidRPr="001D74C6" w:rsidRDefault="00E94314" w:rsidP="00E94314">
      <w:pPr>
        <w:pStyle w:val="a0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 w:rsidRPr="001D74C6">
        <w:rPr>
          <w:rFonts w:ascii="TH SarabunPSK" w:hAnsi="TH SarabunPSK" w:cs="TH SarabunPSK"/>
          <w:cs/>
        </w:rPr>
        <w:t xml:space="preserve">บทที่ </w:t>
      </w:r>
      <w:r w:rsidR="002D1B98">
        <w:rPr>
          <w:rFonts w:ascii="TH SarabunPSK" w:hAnsi="TH SarabunPSK" w:cs="TH SarabunPSK"/>
        </w:rPr>
        <w:t>3</w:t>
      </w:r>
    </w:p>
    <w:p w14:paraId="02A9AE82" w14:textId="733CDE6F" w:rsidR="00E94314" w:rsidRPr="001D74C6" w:rsidRDefault="002D1B98" w:rsidP="00E94314">
      <w:pPr>
        <w:pStyle w:val="a0"/>
        <w:numPr>
          <w:ilvl w:val="0"/>
          <w:numId w:val="0"/>
        </w:numPr>
        <w:jc w:val="center"/>
        <w:rPr>
          <w:rFonts w:ascii="TH SarabunPSK" w:hAnsi="TH SarabunPSK" w:cs="TH SarabunPSK"/>
          <w:sz w:val="48"/>
          <w:szCs w:val="48"/>
        </w:rPr>
      </w:pPr>
      <w:r>
        <w:rPr>
          <w:rFonts w:ascii="TH SarabunPSK" w:hAnsi="TH SarabunPSK" w:cs="TH SarabunPSK" w:hint="cs"/>
          <w:sz w:val="48"/>
          <w:szCs w:val="48"/>
          <w:cs/>
        </w:rPr>
        <w:t>ขั้นตอนการดำเนินโครงงาน</w:t>
      </w:r>
    </w:p>
    <w:p w14:paraId="42985D49" w14:textId="77777777" w:rsidR="00E94314" w:rsidRPr="001D74C6" w:rsidRDefault="00E94314" w:rsidP="00E94314">
      <w:pPr>
        <w:pStyle w:val="a0"/>
        <w:numPr>
          <w:ilvl w:val="0"/>
          <w:numId w:val="0"/>
        </w:numPr>
        <w:jc w:val="center"/>
        <w:rPr>
          <w:rFonts w:ascii="TH SarabunPSK" w:hAnsi="TH SarabunPSK" w:cs="TH SarabunPSK"/>
          <w:sz w:val="32"/>
          <w:szCs w:val="32"/>
        </w:rPr>
      </w:pPr>
    </w:p>
    <w:p w14:paraId="6A3F8BDE" w14:textId="47111FF2" w:rsidR="00E506DF" w:rsidRDefault="002D1B98" w:rsidP="00E506DF">
      <w:pPr>
        <w:numPr>
          <w:ilvl w:val="1"/>
          <w:numId w:val="28"/>
        </w:numPr>
        <w:tabs>
          <w:tab w:val="num" w:pos="480"/>
        </w:tabs>
        <w:ind w:left="480" w:hanging="48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การศึกษาและรวบรวมข้อมูล</w:t>
      </w:r>
    </w:p>
    <w:p w14:paraId="3E11A490" w14:textId="24DF25D2" w:rsidR="00D61C7A" w:rsidRPr="00D61C7A" w:rsidRDefault="00D61C7A" w:rsidP="00D61C7A">
      <w:pPr>
        <w:ind w:firstLine="480"/>
        <w:jc w:val="thaiDistribute"/>
        <w:rPr>
          <w:rFonts w:ascii="TH SarabunPSK" w:hAnsi="TH SarabunPSK" w:cs="TH SarabunPSK"/>
        </w:rPr>
      </w:pPr>
      <w:r w:rsidRPr="00D61C7A">
        <w:rPr>
          <w:rFonts w:ascii="TH SarabunPSK" w:hAnsi="TH SarabunPSK" w:cs="TH SarabunPSK"/>
          <w:cs/>
        </w:rPr>
        <w:t>เราได้ศึกษาปัญหาและความต้องการของร้าน</w:t>
      </w:r>
      <w:r w:rsidR="004342CA" w:rsidRPr="004342CA">
        <w:rPr>
          <w:rFonts w:ascii="TH SarabunPSK" w:hAnsi="TH SarabunPSK" w:cs="TH SarabunPSK" w:hint="cs"/>
          <w:cs/>
        </w:rPr>
        <w:t>ขายยาเภสัชกร</w:t>
      </w:r>
      <w:r w:rsidRPr="00D61C7A">
        <w:rPr>
          <w:rFonts w:ascii="TH SarabunPSK" w:hAnsi="TH SarabunPSK" w:cs="TH SarabunPSK"/>
          <w:cs/>
        </w:rPr>
        <w:t>ในกระบวนการซักอาการผู้ป่วย พบว่าการบันทึกข้อมูลด้วยการพิมพ์ใช้เวลานานและมีโอกาสผิดพลาด จึงได้รวบรวมข้อมูลทางเทคนิคที่เกี่ยวข้อง ได้แก่</w:t>
      </w:r>
    </w:p>
    <w:p w14:paraId="45E30F90" w14:textId="77777777" w:rsidR="00D61C7A" w:rsidRPr="00D61C7A" w:rsidRDefault="00D61C7A" w:rsidP="00D61C7A">
      <w:pPr>
        <w:pStyle w:val="a"/>
      </w:pPr>
      <w:r w:rsidRPr="00D61C7A">
        <w:rPr>
          <w:cs/>
        </w:rPr>
        <w:t>เทคโนโลยีรู้จำเสียงอัตโนมัติ (</w:t>
      </w:r>
      <w:r w:rsidRPr="00D61C7A">
        <w:t>Automatic Speech Recognition)</w:t>
      </w:r>
    </w:p>
    <w:p w14:paraId="572F8DF1" w14:textId="70DC18B8" w:rsidR="004342CA" w:rsidRDefault="004342CA" w:rsidP="00D61C7A">
      <w:pPr>
        <w:pStyle w:val="a"/>
      </w:pPr>
      <w:r w:rsidRPr="004342CA">
        <w:rPr>
          <w:cs/>
        </w:rPr>
        <w:t xml:space="preserve">การประมวลผลภาษาธรรมชาติผ่านโมเดล </w:t>
      </w:r>
      <w:r w:rsidRPr="004342CA">
        <w:t>API</w:t>
      </w:r>
    </w:p>
    <w:p w14:paraId="46FD12EC" w14:textId="40B0BC2B" w:rsidR="00D61C7A" w:rsidRPr="00D61C7A" w:rsidRDefault="00D61C7A" w:rsidP="00D61C7A">
      <w:pPr>
        <w:pStyle w:val="a"/>
      </w:pPr>
      <w:r w:rsidRPr="00D61C7A">
        <w:rPr>
          <w:cs/>
        </w:rPr>
        <w:t xml:space="preserve">ไลบรารีสำหรับแยกผู้พูดและจัดการเสียง เช่น </w:t>
      </w:r>
      <w:proofErr w:type="spellStart"/>
      <w:r w:rsidRPr="00D61C7A">
        <w:t>SpeechBrain</w:t>
      </w:r>
      <w:proofErr w:type="spellEnd"/>
    </w:p>
    <w:p w14:paraId="75CBD2A7" w14:textId="77777777" w:rsidR="00D61C7A" w:rsidRPr="00D61C7A" w:rsidRDefault="00D61C7A" w:rsidP="00D61C7A">
      <w:pPr>
        <w:pStyle w:val="a"/>
      </w:pPr>
      <w:r w:rsidRPr="00D61C7A">
        <w:rPr>
          <w:cs/>
        </w:rPr>
        <w:t xml:space="preserve">การแบ่งคำภาษาไทยด้วย </w:t>
      </w:r>
      <w:proofErr w:type="spellStart"/>
      <w:r w:rsidRPr="00D61C7A">
        <w:t>PyThaiNLP</w:t>
      </w:r>
      <w:proofErr w:type="spellEnd"/>
    </w:p>
    <w:p w14:paraId="275D5897" w14:textId="77777777" w:rsidR="00D61C7A" w:rsidRPr="00D61C7A" w:rsidRDefault="00D61C7A" w:rsidP="00D61C7A">
      <w:pPr>
        <w:pStyle w:val="a"/>
      </w:pPr>
      <w:r w:rsidRPr="00D61C7A">
        <w:rPr>
          <w:cs/>
        </w:rPr>
        <w:t xml:space="preserve">รูปแบบการออกแบบเว็บแอปพลิเคชันด้วย </w:t>
      </w:r>
      <w:proofErr w:type="spellStart"/>
      <w:r w:rsidRPr="00D61C7A">
        <w:t>Streamlit</w:t>
      </w:r>
      <w:proofErr w:type="spellEnd"/>
    </w:p>
    <w:p w14:paraId="774CFAF4" w14:textId="195CB1E6" w:rsidR="00D61C7A" w:rsidRDefault="00D61C7A" w:rsidP="00D61C7A">
      <w:pPr>
        <w:ind w:firstLine="720"/>
        <w:jc w:val="thaiDistribute"/>
        <w:rPr>
          <w:rFonts w:ascii="TH SarabunPSK" w:hAnsi="TH SarabunPSK" w:cs="TH SarabunPSK"/>
        </w:rPr>
      </w:pPr>
      <w:r w:rsidRPr="00D61C7A">
        <w:rPr>
          <w:rFonts w:ascii="TH SarabunPSK" w:hAnsi="TH SarabunPSK" w:cs="TH SarabunPSK"/>
          <w:cs/>
        </w:rPr>
        <w:t xml:space="preserve">เพื่อประกอบการกำหนดแนวทางการพัฒนาระบบต้นแบบ นอกจากนี้ เราได้จัดเก็บไฟล์เสียงสนทนาจริงจำนวน </w:t>
      </w:r>
      <w:r w:rsidR="004342CA">
        <w:rPr>
          <w:rFonts w:ascii="TH SarabunPSK" w:hAnsi="TH SarabunPSK" w:cs="TH SarabunPSK" w:hint="cs"/>
          <w:cs/>
        </w:rPr>
        <w:t>37</w:t>
      </w:r>
      <w:r w:rsidRPr="00D61C7A">
        <w:rPr>
          <w:rFonts w:ascii="TH SarabunPSK" w:hAnsi="TH SarabunPSK" w:cs="TH SarabunPSK"/>
          <w:cs/>
        </w:rPr>
        <w:t xml:space="preserve"> ไฟล์จากร้านขายยาในสภาพแวดล้อมจริง เพื่อนำมาใช้เป็นข้อมูลสำหรับทดสอบและประเมินระบบถอดเสียง</w:t>
      </w:r>
    </w:p>
    <w:p w14:paraId="671C3775" w14:textId="77777777" w:rsidR="008E71A4" w:rsidRDefault="008E71A4" w:rsidP="008E71A4">
      <w:pPr>
        <w:rPr>
          <w:rFonts w:ascii="Angsana New" w:hAnsi="Angsana New" w:cs="Angsana New"/>
          <w:sz w:val="16"/>
          <w:szCs w:val="16"/>
        </w:rPr>
      </w:pPr>
    </w:p>
    <w:p w14:paraId="0B399910" w14:textId="20A7F985" w:rsidR="00D61C7A" w:rsidRDefault="008E71A4" w:rsidP="008E71A4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0F7B6F3" wp14:editId="557FBC33">
            <wp:extent cx="5896876" cy="1149790"/>
            <wp:effectExtent l="0" t="0" r="0" b="0"/>
            <wp:docPr id="71665162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521" cy="115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341C" w14:textId="12FDB852" w:rsidR="004E4446" w:rsidRDefault="00D61C7A" w:rsidP="008E71A4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รูปที่ 3.1 </w:t>
      </w:r>
      <w:r w:rsidR="004E4446">
        <w:rPr>
          <w:rFonts w:ascii="TH SarabunPSK" w:hAnsi="TH SarabunPSK" w:cs="TH SarabunPSK"/>
        </w:rPr>
        <w:t>system workflow</w:t>
      </w:r>
    </w:p>
    <w:p w14:paraId="2953940F" w14:textId="77777777" w:rsidR="008E71A4" w:rsidRPr="008E71A4" w:rsidRDefault="008E71A4" w:rsidP="008E71A4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185F8625" w14:textId="062CAC83" w:rsidR="00B6280F" w:rsidRDefault="00D61C7A" w:rsidP="00D61C7A">
      <w:pPr>
        <w:numPr>
          <w:ilvl w:val="1"/>
          <w:numId w:val="28"/>
        </w:numPr>
        <w:tabs>
          <w:tab w:val="num" w:pos="480"/>
        </w:tabs>
        <w:ind w:left="480" w:hanging="480"/>
        <w:rPr>
          <w:rFonts w:ascii="TH SarabunPSK" w:hAnsi="TH SarabunPSK" w:cs="TH SarabunPSK"/>
          <w:b/>
          <w:bCs/>
          <w:sz w:val="36"/>
          <w:szCs w:val="36"/>
        </w:rPr>
      </w:pPr>
      <w:r w:rsidRPr="00D61C7A">
        <w:rPr>
          <w:rFonts w:ascii="TH SarabunPSK" w:hAnsi="TH SarabunPSK" w:cs="TH SarabunPSK"/>
          <w:b/>
          <w:bCs/>
          <w:sz w:val="36"/>
          <w:szCs w:val="36"/>
          <w:cs/>
        </w:rPr>
        <w:t>การเตรียมข้อมูลเสียงและข้อความ</w:t>
      </w:r>
    </w:p>
    <w:p w14:paraId="484F4D80" w14:textId="1FCCBBD7" w:rsidR="00D61C7A" w:rsidRDefault="00D61C7A" w:rsidP="00D61C7A">
      <w:pPr>
        <w:ind w:firstLine="480"/>
        <w:rPr>
          <w:rFonts w:ascii="TH SarabunPSK" w:hAnsi="TH SarabunPSK" w:cs="TH SarabunPSK"/>
        </w:rPr>
      </w:pPr>
      <w:r w:rsidRPr="00D61C7A">
        <w:rPr>
          <w:rFonts w:ascii="TH SarabunPSK" w:hAnsi="TH SarabunPSK" w:cs="TH SarabunPSK"/>
          <w:cs/>
        </w:rPr>
        <w:t>ขั้นตอนนี้เป็นส่วนสำคัญในการเตรียมข้อมูลดิบจากไฟล์เสียงให้เหมาะสมต่อการนำเข้าสู่กระบวนการถอดเสียงและประมวลผลภาษาธรรมชาติ โดยผู้พัฒนาได้ดำเนินการตามลำดับดังนี้</w:t>
      </w:r>
    </w:p>
    <w:p w14:paraId="7AC22CE6" w14:textId="690ECC5E" w:rsidR="00D61C7A" w:rsidRDefault="004E4446" w:rsidP="00D61C7A">
      <w:pPr>
        <w:pStyle w:val="a"/>
        <w:numPr>
          <w:ilvl w:val="2"/>
          <w:numId w:val="56"/>
        </w:numPr>
      </w:pPr>
      <w:r w:rsidRPr="004E4446">
        <w:rPr>
          <w:cs/>
        </w:rPr>
        <w:t>การรับและรวบรวมไฟล์เสียง</w:t>
      </w:r>
    </w:p>
    <w:p w14:paraId="4B1B4D6E" w14:textId="3127511D" w:rsidR="004E4446" w:rsidRDefault="004E4446" w:rsidP="004E4446">
      <w:pPr>
        <w:pStyle w:val="a"/>
        <w:numPr>
          <w:ilvl w:val="0"/>
          <w:numId w:val="0"/>
        </w:numPr>
        <w:ind w:left="1440"/>
      </w:pPr>
      <w:r w:rsidRPr="004E4446">
        <w:rPr>
          <w:cs/>
        </w:rPr>
        <w:t>ผู้พัฒนาได้ทำการบันทึกเสียงสนทนาในร้านขายยา</w:t>
      </w:r>
      <w:r w:rsidR="00986606">
        <w:rPr>
          <w:rFonts w:hint="cs"/>
          <w:cs/>
        </w:rPr>
        <w:t>เภสัชกร</w:t>
      </w:r>
      <w:r w:rsidR="009C5B8B">
        <w:rPr>
          <w:rFonts w:hint="cs"/>
          <w:cs/>
        </w:rPr>
        <w:t xml:space="preserve"> ณ จ.นครนายก </w:t>
      </w:r>
      <w:r w:rsidRPr="004E4446">
        <w:rPr>
          <w:cs/>
        </w:rPr>
        <w:t xml:space="preserve">จำนวน </w:t>
      </w:r>
      <w:r w:rsidR="00E46D16">
        <w:rPr>
          <w:rFonts w:hint="cs"/>
          <w:cs/>
        </w:rPr>
        <w:t>37</w:t>
      </w:r>
      <w:r w:rsidRPr="004E4446">
        <w:t xml:space="preserve"> </w:t>
      </w:r>
      <w:r w:rsidRPr="004E4446">
        <w:rPr>
          <w:cs/>
        </w:rPr>
        <w:t xml:space="preserve">ไฟล์ โดยใช้ไมโครโฟนของคอมพิวเตอร์ พร้อมทั้งบันทึกโดยตรงผ่านเพื่อเก็บข้อมูลเสียงแบบไฟล์ </w:t>
      </w:r>
      <w:r w:rsidR="00513205">
        <w:t>.</w:t>
      </w:r>
      <w:r w:rsidRPr="004E4446">
        <w:t>W</w:t>
      </w:r>
      <w:r w:rsidR="00513205">
        <w:t>av</w:t>
      </w:r>
      <w:r w:rsidRPr="004E4446">
        <w:t xml:space="preserve"> </w:t>
      </w:r>
      <w:r w:rsidRPr="004E4446">
        <w:rPr>
          <w:cs/>
        </w:rPr>
        <w:t>ผลลัพธ์ของแต่ละไฟล์ถูกจัดเก็บในโฟลเดอร์เฉพาะสำหรับนำไปทดสอบในขั้นตอนถัดไป</w:t>
      </w:r>
    </w:p>
    <w:p w14:paraId="315D20D5" w14:textId="011C75C9" w:rsidR="00E46D16" w:rsidRDefault="009C5B8B" w:rsidP="009C5B8B">
      <w:pPr>
        <w:jc w:val="center"/>
        <w:rPr>
          <w:rFonts w:asciiTheme="majorBidi" w:hAnsiTheme="majorBidi" w:cstheme="majorBidi"/>
          <w:sz w:val="16"/>
          <w:szCs w:val="16"/>
        </w:rPr>
      </w:pPr>
      <w:r>
        <w:rPr>
          <w:rFonts w:hint="cs"/>
          <w:noProof/>
          <w:cs/>
        </w:rPr>
        <w:lastRenderedPageBreak/>
        <w:drawing>
          <wp:inline distT="0" distB="0" distL="0" distR="0" wp14:anchorId="59E92939" wp14:editId="76146A7C">
            <wp:extent cx="3217653" cy="2413328"/>
            <wp:effectExtent l="0" t="0" r="1905" b="6350"/>
            <wp:docPr id="15762543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907" cy="242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1452" w14:textId="0247AF64" w:rsidR="009C5B8B" w:rsidRPr="009C5B8B" w:rsidRDefault="009C5B8B" w:rsidP="009C5B8B">
      <w:pPr>
        <w:jc w:val="center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>รูปที่ 3.2 ภาพบรรยากาศการติดตั้งอุปกรณ์เพื่อบันทึกที่</w:t>
      </w:r>
      <w:r w:rsidR="00986606" w:rsidRPr="00986606">
        <w:rPr>
          <w:rFonts w:ascii="TH SarabunPSK" w:hAnsi="TH SarabunPSK" w:cs="TH SarabunPSK" w:hint="cs"/>
          <w:cs/>
        </w:rPr>
        <w:t>ร้านขายยาเภสัชกร ณ จ.นครนายก</w:t>
      </w:r>
      <w:r>
        <w:rPr>
          <w:rFonts w:ascii="TH SarabunPSK" w:hAnsi="TH SarabunPSK" w:cs="TH SarabunPSK" w:hint="cs"/>
          <w:cs/>
        </w:rPr>
        <w:t xml:space="preserve"> </w:t>
      </w:r>
    </w:p>
    <w:p w14:paraId="02645E86" w14:textId="77777777" w:rsidR="009C5B8B" w:rsidRPr="009C5B8B" w:rsidRDefault="009C5B8B" w:rsidP="009C5B8B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157283C0" w14:textId="62934377" w:rsidR="004E4446" w:rsidRDefault="004E4446" w:rsidP="00D61C7A">
      <w:pPr>
        <w:pStyle w:val="a"/>
        <w:numPr>
          <w:ilvl w:val="2"/>
          <w:numId w:val="56"/>
        </w:numPr>
      </w:pPr>
      <w:r w:rsidRPr="004E4446">
        <w:rPr>
          <w:cs/>
        </w:rPr>
        <w:t>การแปลงไฟล์เสียงให้อยู่ในรูปแบบมาตรฐาน</w:t>
      </w:r>
      <w:r>
        <w:t xml:space="preserve"> </w:t>
      </w:r>
    </w:p>
    <w:p w14:paraId="6DF77DBC" w14:textId="6085F398" w:rsidR="004E4446" w:rsidRDefault="004E4446" w:rsidP="004E4446">
      <w:pPr>
        <w:pStyle w:val="a"/>
        <w:numPr>
          <w:ilvl w:val="0"/>
          <w:numId w:val="0"/>
        </w:numPr>
        <w:ind w:left="1440"/>
      </w:pPr>
      <w:r w:rsidRPr="004E4446">
        <w:rPr>
          <w:cs/>
        </w:rPr>
        <w:t xml:space="preserve">ไฟล์เสียงที่บันทึกมาอาจมีความละเอียดไม่เท่ากัน ผู้พัฒนาได้ปรับมาตรฐานเสียงทั้งหมดให้เป็น </w:t>
      </w:r>
      <w:r w:rsidRPr="004E4446">
        <w:t xml:space="preserve">WAV, 16 kHz, Mono, 16-bit PCM </w:t>
      </w:r>
      <w:r w:rsidRPr="004E4446">
        <w:rPr>
          <w:cs/>
        </w:rPr>
        <w:t>เพื่อให้</w:t>
      </w:r>
      <w:r w:rsidR="009C5B8B">
        <w:rPr>
          <w:rFonts w:hint="cs"/>
          <w:cs/>
        </w:rPr>
        <w:t>เป็นมาตรฐานเดียวกันทั้งหมดแล้วจึงนำเข้า</w:t>
      </w:r>
      <w:r w:rsidRPr="004E4446">
        <w:rPr>
          <w:cs/>
        </w:rPr>
        <w:t>โมเดล</w:t>
      </w:r>
      <w:r w:rsidR="009C5B8B">
        <w:rPr>
          <w:rFonts w:hint="cs"/>
          <w:cs/>
        </w:rPr>
        <w:t>ไป</w:t>
      </w:r>
      <w:r w:rsidRPr="004E4446">
        <w:rPr>
          <w:cs/>
        </w:rPr>
        <w:t>ใช้ในการประมวลผล</w:t>
      </w:r>
      <w:r w:rsidR="009C5B8B">
        <w:rPr>
          <w:rFonts w:hint="cs"/>
          <w:cs/>
        </w:rPr>
        <w:t>ต่อไป</w:t>
      </w:r>
    </w:p>
    <w:p w14:paraId="33C64BFC" w14:textId="2AB1387C" w:rsidR="004E4446" w:rsidRDefault="004E4446" w:rsidP="00D61C7A">
      <w:pPr>
        <w:pStyle w:val="a"/>
        <w:numPr>
          <w:ilvl w:val="2"/>
          <w:numId w:val="56"/>
        </w:numPr>
      </w:pPr>
      <w:r w:rsidRPr="004E4446">
        <w:rPr>
          <w:cs/>
        </w:rPr>
        <w:t>การลดสัญญาณรบกวน</w:t>
      </w:r>
    </w:p>
    <w:p w14:paraId="4C6E5064" w14:textId="61DA8EE5" w:rsidR="004E4446" w:rsidRDefault="004E4446" w:rsidP="004E4446">
      <w:pPr>
        <w:pStyle w:val="a"/>
        <w:numPr>
          <w:ilvl w:val="0"/>
          <w:numId w:val="0"/>
        </w:numPr>
        <w:ind w:left="1440"/>
      </w:pPr>
      <w:r w:rsidRPr="004E4446">
        <w:rPr>
          <w:cs/>
        </w:rPr>
        <w:t>เสียงจากสภาพแวดล้อมจริงอาจมีเสียงพื้นหลัง เช่น เสียงรถ เสียงคนเดิน หรือเสียงวัตถุตก ผู้พัฒนาได้ใช้วิธีลดสัญญาณรบกวนเบื้องต้น เช่น การตัดช่วงเสียงที่ไม่มีสัญญาณ (</w:t>
      </w:r>
      <w:r w:rsidRPr="004E4446">
        <w:t xml:space="preserve">Silence) </w:t>
      </w:r>
      <w:r w:rsidRPr="004E4446">
        <w:rPr>
          <w:cs/>
        </w:rPr>
        <w:t>และการกรองความถี่รบกวน เพื่อช่วยให้โมเดลตีความได้ถูกต้องมากขึ้น</w:t>
      </w:r>
    </w:p>
    <w:p w14:paraId="3CB3ADF8" w14:textId="6FB48188" w:rsidR="004E4446" w:rsidRDefault="004E4446" w:rsidP="00D61C7A">
      <w:pPr>
        <w:pStyle w:val="a"/>
        <w:numPr>
          <w:ilvl w:val="2"/>
          <w:numId w:val="56"/>
        </w:numPr>
      </w:pPr>
      <w:r w:rsidRPr="004E4446">
        <w:rPr>
          <w:cs/>
        </w:rPr>
        <w:t>การตรวจจับช่วงเสียงพูด (</w:t>
      </w:r>
      <w:r w:rsidRPr="004E4446">
        <w:t>Voice Activity Detection – VAD)</w:t>
      </w:r>
    </w:p>
    <w:p w14:paraId="4B27DA51" w14:textId="3E935ACE" w:rsidR="004E4446" w:rsidRDefault="004E4446" w:rsidP="004E4446">
      <w:pPr>
        <w:pStyle w:val="a"/>
        <w:numPr>
          <w:ilvl w:val="0"/>
          <w:numId w:val="0"/>
        </w:numPr>
        <w:ind w:left="1440"/>
      </w:pPr>
      <w:r w:rsidRPr="004E4446">
        <w:rPr>
          <w:cs/>
        </w:rPr>
        <w:t>ไฟล์เสียงถูกนำมาวิเคราะห์</w:t>
      </w:r>
      <w:r w:rsidR="009C5B8B">
        <w:rPr>
          <w:rFonts w:hint="cs"/>
          <w:cs/>
        </w:rPr>
        <w:t>โดยหนึ่งในทีมพัฒนา</w:t>
      </w:r>
      <w:r w:rsidRPr="004E4446">
        <w:rPr>
          <w:cs/>
        </w:rPr>
        <w:t>เพื่อหาช่วงที่มีเสียงพูดจริง โดย</w:t>
      </w:r>
      <w:r w:rsidR="009C5B8B">
        <w:rPr>
          <w:rFonts w:hint="cs"/>
          <w:cs/>
        </w:rPr>
        <w:t>จะ</w:t>
      </w:r>
      <w:r w:rsidRPr="004E4446">
        <w:rPr>
          <w:cs/>
        </w:rPr>
        <w:t>ตัดช่วง</w:t>
      </w:r>
      <w:r w:rsidR="004A7AE8">
        <w:rPr>
          <w:rFonts w:hint="cs"/>
          <w:cs/>
        </w:rPr>
        <w:t>ที่</w:t>
      </w:r>
      <w:r w:rsidRPr="004E4446">
        <w:rPr>
          <w:cs/>
        </w:rPr>
        <w:t>เงียบหรือช่วงที่ไม่มีข้อมูลสนทนาออก เพื่อลด</w:t>
      </w:r>
      <w:r w:rsidR="004A7AE8">
        <w:rPr>
          <w:rFonts w:hint="cs"/>
          <w:cs/>
        </w:rPr>
        <w:t>ขนาดไฟล์เสียงลง</w:t>
      </w:r>
      <w:r w:rsidRPr="004E4446">
        <w:rPr>
          <w:cs/>
        </w:rPr>
        <w:t>ที</w:t>
      </w:r>
      <w:r w:rsidR="004A7AE8">
        <w:rPr>
          <w:rFonts w:hint="cs"/>
          <w:cs/>
        </w:rPr>
        <w:t>่เพื่อให้สามารถประมาลผลได้เร็วมากขึ้นในขั้นตอนต่อๆไป</w:t>
      </w:r>
      <w:r w:rsidRPr="004E4446">
        <w:rPr>
          <w:cs/>
        </w:rPr>
        <w:t xml:space="preserve"> และลดโอกาสที่โมเดลจะถอดเสียงผิด</w:t>
      </w:r>
    </w:p>
    <w:p w14:paraId="76BB54C2" w14:textId="77777777" w:rsidR="004A7AE8" w:rsidRDefault="004A7AE8" w:rsidP="004A7AE8">
      <w:pPr>
        <w:pStyle w:val="a"/>
        <w:numPr>
          <w:ilvl w:val="2"/>
          <w:numId w:val="56"/>
        </w:numPr>
      </w:pPr>
      <w:r w:rsidRPr="004E4446">
        <w:rPr>
          <w:cs/>
        </w:rPr>
        <w:t>การแยกผู้พูด (</w:t>
      </w:r>
      <w:r w:rsidRPr="004E4446">
        <w:t xml:space="preserve">Speaker </w:t>
      </w:r>
      <w:proofErr w:type="spellStart"/>
      <w:r w:rsidRPr="004E4446">
        <w:t>Diarization</w:t>
      </w:r>
      <w:proofErr w:type="spellEnd"/>
      <w:r w:rsidRPr="004E4446">
        <w:t>)</w:t>
      </w:r>
    </w:p>
    <w:p w14:paraId="59AF685E" w14:textId="4BD05F7F" w:rsidR="004A7AE8" w:rsidRDefault="004A7AE8" w:rsidP="004A7AE8">
      <w:pPr>
        <w:pStyle w:val="a"/>
        <w:numPr>
          <w:ilvl w:val="0"/>
          <w:numId w:val="0"/>
        </w:numPr>
        <w:ind w:left="1440"/>
      </w:pPr>
      <w:r w:rsidRPr="004E4446">
        <w:rPr>
          <w:cs/>
        </w:rPr>
        <w:t xml:space="preserve">ผู้พัฒนาได้ทดลองใช้เครื่องมือในกลุ่ม </w:t>
      </w:r>
      <w:proofErr w:type="spellStart"/>
      <w:r w:rsidRPr="004E4446">
        <w:t>SpeechBrain</w:t>
      </w:r>
      <w:proofErr w:type="spellEnd"/>
      <w:r w:rsidRPr="004E4446">
        <w:t xml:space="preserve"> </w:t>
      </w:r>
      <w:r w:rsidRPr="004E4446">
        <w:rPr>
          <w:cs/>
        </w:rPr>
        <w:t>เพื่อแยกเสียงผู้พูดในเบื้องต้น เพื่อระบุว่าในไฟล์เสียงส่วนใดเป็นเสียงของผู้สอบถาม และส่วนใดเป็นเสียงของผู้ตอบสนอง อย่างไรก็ตาม ใน</w:t>
      </w:r>
      <w:proofErr w:type="spellStart"/>
      <w:r w:rsidRPr="004E4446">
        <w:rPr>
          <w:cs/>
        </w:rPr>
        <w:t>เวอร์ชั</w:t>
      </w:r>
      <w:r>
        <w:rPr>
          <w:rFonts w:hint="cs"/>
          <w:cs/>
        </w:rPr>
        <w:t>่</w:t>
      </w:r>
      <w:r w:rsidRPr="004E4446">
        <w:rPr>
          <w:cs/>
        </w:rPr>
        <w:t>น</w:t>
      </w:r>
      <w:proofErr w:type="spellEnd"/>
      <w:r w:rsidRPr="004E4446">
        <w:rPr>
          <w:cs/>
        </w:rPr>
        <w:t>ต้นแบบระบบยังไ</w:t>
      </w:r>
      <w:r>
        <w:rPr>
          <w:rFonts w:hint="cs"/>
          <w:cs/>
        </w:rPr>
        <w:t>ม่ได้เพิ่มระบบส่วนนี้เข้ามา</w:t>
      </w:r>
      <w:r w:rsidRPr="004E4446">
        <w:rPr>
          <w:cs/>
        </w:rPr>
        <w:t xml:space="preserve"> </w:t>
      </w:r>
      <w:r>
        <w:rPr>
          <w:rFonts w:hint="cs"/>
          <w:cs/>
        </w:rPr>
        <w:t>เนื่องจากปัญหาในการพัฒนาในด้านอุปกรณ์และระยะเวลาทำการทดลอง</w:t>
      </w:r>
    </w:p>
    <w:p w14:paraId="1FA10F71" w14:textId="12C2DAD4" w:rsidR="004E4446" w:rsidRDefault="004A7AE8" w:rsidP="00D61C7A">
      <w:pPr>
        <w:pStyle w:val="a"/>
        <w:numPr>
          <w:ilvl w:val="2"/>
          <w:numId w:val="56"/>
        </w:numPr>
      </w:pPr>
      <w:r>
        <w:rPr>
          <w:rFonts w:hint="cs"/>
          <w:cs/>
        </w:rPr>
        <w:t>ข้อมูลที่ผ่าน</w:t>
      </w:r>
      <w:r>
        <w:t xml:space="preserve"> </w:t>
      </w:r>
      <w:r w:rsidR="00724FAA">
        <w:t>D</w:t>
      </w:r>
      <w:r w:rsidRPr="004A7AE8">
        <w:t>ata cleaning</w:t>
      </w:r>
    </w:p>
    <w:p w14:paraId="065DF38A" w14:textId="5E6F3264" w:rsidR="004E4446" w:rsidRDefault="00724FAA" w:rsidP="004E4446">
      <w:pPr>
        <w:pStyle w:val="a"/>
        <w:numPr>
          <w:ilvl w:val="0"/>
          <w:numId w:val="0"/>
        </w:numPr>
        <w:ind w:left="1440"/>
        <w:rPr>
          <w:cs/>
        </w:rPr>
      </w:pPr>
      <w:r>
        <w:rPr>
          <w:rFonts w:hint="cs"/>
          <w:cs/>
        </w:rPr>
        <w:t>หลัง</w:t>
      </w:r>
      <w:r w:rsidR="004E4446" w:rsidRPr="004E4446">
        <w:rPr>
          <w:cs/>
        </w:rPr>
        <w:t>ผู้พัฒนา</w:t>
      </w:r>
      <w:r>
        <w:rPr>
          <w:rFonts w:hint="cs"/>
          <w:cs/>
        </w:rPr>
        <w:t xml:space="preserve">ได้ทำการตรวจสอบและทำความสะอาดข้อมูล </w:t>
      </w:r>
      <w:r>
        <w:t xml:space="preserve">(Data Cleaning) </w:t>
      </w:r>
      <w:r>
        <w:rPr>
          <w:rFonts w:hint="cs"/>
          <w:cs/>
        </w:rPr>
        <w:t xml:space="preserve">แล้วพบว่ามีไฟล์เสียงที่ใช้งานไม่ได้ </w:t>
      </w:r>
      <w:r w:rsidR="008E66E1">
        <w:rPr>
          <w:rFonts w:hint="cs"/>
          <w:cs/>
        </w:rPr>
        <w:t>7</w:t>
      </w:r>
      <w:r>
        <w:rPr>
          <w:rFonts w:hint="cs"/>
          <w:cs/>
        </w:rPr>
        <w:t xml:space="preserve"> ไฟล์เสียงจากทั้งหมด 37 ไฟล์ เนื่องจากเสียงรบกวนที่มากเกินไป ทำให้ผู้พัฒนามติตรงกับว่าจะทำสร้างบทสนทนาแบบ </w:t>
      </w:r>
      <w:r>
        <w:t xml:space="preserve">Text </w:t>
      </w:r>
      <w:r>
        <w:rPr>
          <w:rFonts w:hint="cs"/>
          <w:cs/>
        </w:rPr>
        <w:t>เพิ่มขึ้นจำนวน 100 ไฟล์ เพื่อเข้านำเข้า</w:t>
      </w:r>
      <w:r>
        <w:rPr>
          <w:rFonts w:hint="cs"/>
          <w:cs/>
        </w:rPr>
        <w:lastRenderedPageBreak/>
        <w:t xml:space="preserve">มา </w:t>
      </w:r>
      <w:r>
        <w:t xml:space="preserve">Train Model </w:t>
      </w:r>
      <w:r>
        <w:rPr>
          <w:rFonts w:hint="cs"/>
          <w:cs/>
        </w:rPr>
        <w:t>สกัดข้อมูลไปก่อนในระหว่างที่รออนุมัติจากทางร้าน</w:t>
      </w:r>
      <w:r w:rsidR="004342CA">
        <w:rPr>
          <w:rFonts w:hint="cs"/>
          <w:cs/>
        </w:rPr>
        <w:t>ขายยา</w:t>
      </w:r>
      <w:r>
        <w:rPr>
          <w:rFonts w:hint="cs"/>
          <w:cs/>
        </w:rPr>
        <w:t>เภสัชกร ในการไปอัดข้อมูลเสียงเพิ่มเติม</w:t>
      </w:r>
    </w:p>
    <w:p w14:paraId="1B61ECD0" w14:textId="77777777" w:rsidR="004E4446" w:rsidRPr="00517A6C" w:rsidRDefault="004E4446" w:rsidP="00517A6C">
      <w:pPr>
        <w:ind w:left="1200" w:hanging="360"/>
        <w:rPr>
          <w:rFonts w:ascii="Angsana New" w:hAnsi="Angsana New" w:cs="Angsana New"/>
          <w:sz w:val="16"/>
          <w:szCs w:val="16"/>
        </w:rPr>
      </w:pPr>
    </w:p>
    <w:p w14:paraId="4231723C" w14:textId="63562297" w:rsidR="004E4446" w:rsidRDefault="004E4446" w:rsidP="004E4446">
      <w:pPr>
        <w:jc w:val="center"/>
      </w:pPr>
      <w:r w:rsidRPr="004E4446">
        <w:rPr>
          <w:noProof/>
        </w:rPr>
        <w:drawing>
          <wp:inline distT="0" distB="0" distL="0" distR="0" wp14:anchorId="7A79D717" wp14:editId="59CA9073">
            <wp:extent cx="4678075" cy="2141838"/>
            <wp:effectExtent l="0" t="0" r="0" b="0"/>
            <wp:docPr id="1725121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9798" cy="216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46C2" w14:textId="47FC41BE" w:rsidR="004E4446" w:rsidRDefault="004E4446" w:rsidP="007C3635">
      <w:pPr>
        <w:jc w:val="center"/>
        <w:rPr>
          <w:rFonts w:ascii="TH SarabunPSK" w:hAnsi="TH SarabunPSK" w:cs="TH SarabunPSK"/>
        </w:rPr>
      </w:pPr>
      <w:r w:rsidRPr="004E4446">
        <w:rPr>
          <w:rFonts w:ascii="TH SarabunPSK" w:hAnsi="TH SarabunPSK" w:cs="TH SarabunPSK" w:hint="cs"/>
          <w:cs/>
        </w:rPr>
        <w:t>รูปที่ 3.</w:t>
      </w:r>
      <w:r w:rsidR="00517A6C">
        <w:rPr>
          <w:rFonts w:ascii="TH SarabunPSK" w:hAnsi="TH SarabunPSK" w:cs="TH SarabunPSK" w:hint="cs"/>
          <w:cs/>
        </w:rPr>
        <w:t>3</w:t>
      </w:r>
      <w:r w:rsidRPr="004E4446">
        <w:rPr>
          <w:rFonts w:ascii="TH SarabunPSK" w:hAnsi="TH SarabunPSK" w:cs="TH SarabunPSK" w:hint="cs"/>
          <w:cs/>
        </w:rPr>
        <w:t xml:space="preserve"> </w:t>
      </w:r>
      <w:r w:rsidR="004A7AE8">
        <w:rPr>
          <w:rFonts w:ascii="TH SarabunPSK" w:hAnsi="TH SarabunPSK" w:cs="TH SarabunPSK" w:hint="cs"/>
          <w:cs/>
        </w:rPr>
        <w:t xml:space="preserve">ไฟล์เสียงจำนวน </w:t>
      </w:r>
      <w:r w:rsidR="00517A6C">
        <w:rPr>
          <w:rFonts w:ascii="TH SarabunPSK" w:hAnsi="TH SarabunPSK" w:cs="TH SarabunPSK" w:hint="cs"/>
          <w:cs/>
        </w:rPr>
        <w:t>30</w:t>
      </w:r>
      <w:r w:rsidR="004A7AE8">
        <w:rPr>
          <w:rFonts w:ascii="TH SarabunPSK" w:hAnsi="TH SarabunPSK" w:cs="TH SarabunPSK" w:hint="cs"/>
          <w:cs/>
        </w:rPr>
        <w:t xml:space="preserve"> ไฟล์ที่ผ่านกระบวนการ </w:t>
      </w:r>
      <w:r w:rsidR="004A7AE8">
        <w:rPr>
          <w:rFonts w:ascii="TH SarabunPSK" w:hAnsi="TH SarabunPSK" w:cs="TH SarabunPSK"/>
        </w:rPr>
        <w:t>Data cleaning</w:t>
      </w:r>
    </w:p>
    <w:p w14:paraId="61237871" w14:textId="77777777" w:rsidR="007C3635" w:rsidRPr="007C3635" w:rsidRDefault="007C3635" w:rsidP="007C3635">
      <w:pPr>
        <w:jc w:val="center"/>
        <w:rPr>
          <w:rFonts w:ascii="Angsana New" w:hAnsi="Angsana New" w:cs="Angsana New"/>
          <w:sz w:val="16"/>
          <w:szCs w:val="16"/>
          <w:cs/>
        </w:rPr>
      </w:pPr>
    </w:p>
    <w:p w14:paraId="0E4928AD" w14:textId="66C00905" w:rsidR="00D61C7A" w:rsidRDefault="007C3635" w:rsidP="007C3635">
      <w:pPr>
        <w:numPr>
          <w:ilvl w:val="1"/>
          <w:numId w:val="28"/>
        </w:numPr>
        <w:tabs>
          <w:tab w:val="num" w:pos="480"/>
        </w:tabs>
        <w:ind w:left="480" w:hanging="48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7C3635">
        <w:rPr>
          <w:rFonts w:ascii="TH SarabunPSK" w:hAnsi="TH SarabunPSK" w:cs="TH SarabunPSK"/>
          <w:b/>
          <w:bCs/>
          <w:sz w:val="36"/>
          <w:szCs w:val="36"/>
          <w:cs/>
        </w:rPr>
        <w:t>การแปลงเสียงเป็นข้อความ</w:t>
      </w:r>
      <w:r w:rsidR="00D5247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และการ </w:t>
      </w:r>
      <w:proofErr w:type="spellStart"/>
      <w:r w:rsidR="00D52476">
        <w:rPr>
          <w:rFonts w:ascii="TH SarabunPSK" w:hAnsi="TH SarabunPSK" w:cs="TH SarabunPSK"/>
          <w:b/>
          <w:bCs/>
          <w:sz w:val="36"/>
          <w:szCs w:val="36"/>
        </w:rPr>
        <w:t>Diarization</w:t>
      </w:r>
      <w:proofErr w:type="spellEnd"/>
    </w:p>
    <w:p w14:paraId="4E697533" w14:textId="6B25EE6D" w:rsidR="007C3635" w:rsidRDefault="007C3635" w:rsidP="007C3635">
      <w:pPr>
        <w:ind w:firstLine="480"/>
        <w:jc w:val="thaiDistribute"/>
        <w:rPr>
          <w:rFonts w:ascii="TH SarabunPSK" w:hAnsi="TH SarabunPSK" w:cs="TH SarabunPSK"/>
        </w:rPr>
      </w:pPr>
      <w:r w:rsidRPr="007C3635">
        <w:rPr>
          <w:rFonts w:ascii="TH SarabunPSK" w:hAnsi="TH SarabunPSK" w:cs="TH SarabunPSK"/>
          <w:cs/>
        </w:rPr>
        <w:t>ขั้นตอนนี้เป็นการนำไฟล์เสียงที่ผ่านการเตรียมข้อมูลแล้วเข้าสู่โมเดลรู้จำเสียง</w:t>
      </w:r>
    </w:p>
    <w:p w14:paraId="69A1A713" w14:textId="214926BA" w:rsidR="007C3635" w:rsidRDefault="007C3635" w:rsidP="009F138C">
      <w:pPr>
        <w:pStyle w:val="a"/>
        <w:numPr>
          <w:ilvl w:val="0"/>
          <w:numId w:val="59"/>
        </w:numPr>
      </w:pPr>
      <w:r w:rsidRPr="007C3635">
        <w:rPr>
          <w:cs/>
        </w:rPr>
        <w:t xml:space="preserve">การโหลดโมเดล </w:t>
      </w:r>
      <w:r w:rsidRPr="007C3635">
        <w:t xml:space="preserve">Typhoon ASR </w:t>
      </w:r>
      <w:r w:rsidRPr="007C3635">
        <w:rPr>
          <w:cs/>
        </w:rPr>
        <w:t xml:space="preserve">ผู้พัฒนาได้ใช้โมเดล </w:t>
      </w:r>
      <w:r w:rsidRPr="007C3635">
        <w:t>typhoon-</w:t>
      </w:r>
      <w:proofErr w:type="spellStart"/>
      <w:r w:rsidRPr="007C3635">
        <w:t>asr</w:t>
      </w:r>
      <w:proofErr w:type="spellEnd"/>
      <w:r w:rsidRPr="007C3635">
        <w:t>-</w:t>
      </w:r>
      <w:proofErr w:type="spellStart"/>
      <w:r w:rsidRPr="007C3635">
        <w:t>realtime.nemo</w:t>
      </w:r>
      <w:proofErr w:type="spellEnd"/>
      <w:r w:rsidRPr="007C3635">
        <w:t xml:space="preserve"> </w:t>
      </w:r>
      <w:r w:rsidRPr="007C3635">
        <w:rPr>
          <w:cs/>
        </w:rPr>
        <w:t>ผ่านเฟรม</w:t>
      </w:r>
      <w:proofErr w:type="spellStart"/>
      <w:r w:rsidRPr="007C3635">
        <w:rPr>
          <w:cs/>
        </w:rPr>
        <w:t>เวิร์ก</w:t>
      </w:r>
      <w:proofErr w:type="spellEnd"/>
      <w:r w:rsidRPr="007C3635">
        <w:rPr>
          <w:cs/>
        </w:rPr>
        <w:t xml:space="preserve"> </w:t>
      </w:r>
      <w:r w:rsidRPr="007C3635">
        <w:t xml:space="preserve">NVIDIA </w:t>
      </w:r>
      <w:proofErr w:type="spellStart"/>
      <w:r w:rsidRPr="007C3635">
        <w:t>NeMo</w:t>
      </w:r>
      <w:proofErr w:type="spellEnd"/>
      <w:r w:rsidRPr="007C3635">
        <w:t xml:space="preserve"> </w:t>
      </w:r>
      <w:r w:rsidRPr="007C3635">
        <w:rPr>
          <w:cs/>
        </w:rPr>
        <w:t xml:space="preserve">โดยจัดเก็บโมเดลไว้ในโฟลเดอร์ </w:t>
      </w:r>
      <w:r w:rsidRPr="007C3635">
        <w:t xml:space="preserve">backend/ </w:t>
      </w:r>
      <w:r w:rsidRPr="007C3635">
        <w:rPr>
          <w:cs/>
        </w:rPr>
        <w:t xml:space="preserve">และเรียกใช้งานผ่านฟังก์ชัน </w:t>
      </w:r>
      <w:proofErr w:type="spellStart"/>
      <w:r w:rsidRPr="007C3635">
        <w:t>recognizer.transcribe_audio</w:t>
      </w:r>
      <w:proofErr w:type="spellEnd"/>
    </w:p>
    <w:p w14:paraId="580ADBF2" w14:textId="0DB17B9C" w:rsidR="0008515E" w:rsidRPr="00C95936" w:rsidRDefault="007C3635" w:rsidP="0008515E">
      <w:pPr>
        <w:pStyle w:val="a"/>
        <w:numPr>
          <w:ilvl w:val="0"/>
          <w:numId w:val="59"/>
        </w:numPr>
      </w:pPr>
      <w:r w:rsidRPr="007C3635">
        <w:rPr>
          <w:cs/>
        </w:rPr>
        <w:t xml:space="preserve">การถอดเสียงเป็นข้อความ ผู้พัฒนาได้ส่งไฟล์เสียงทั้ง </w:t>
      </w:r>
      <w:r w:rsidR="008E66E1">
        <w:rPr>
          <w:rFonts w:hint="cs"/>
          <w:cs/>
        </w:rPr>
        <w:t>30</w:t>
      </w:r>
      <w:r w:rsidRPr="007C3635">
        <w:rPr>
          <w:cs/>
        </w:rPr>
        <w:t xml:space="preserve"> ไฟล์เข้าสู่โมเดลเพื่อแปลง</w:t>
      </w:r>
      <w:r w:rsidR="0008515E">
        <w:rPr>
          <w:rFonts w:hint="cs"/>
          <w:cs/>
        </w:rPr>
        <w:t>ข้อมูล</w:t>
      </w:r>
      <w:r w:rsidRPr="007C3635">
        <w:rPr>
          <w:cs/>
        </w:rPr>
        <w:t>เสียงเป็นข้อความ โดยโมเดลจะประมวลผลและคืนค่าข้อความที่ได้เป็นข้อความดิบ (.</w:t>
      </w:r>
      <w:r w:rsidRPr="007C3635">
        <w:t>txt)</w:t>
      </w:r>
    </w:p>
    <w:p w14:paraId="4DA89518" w14:textId="1D9AF27E" w:rsidR="0008515E" w:rsidRDefault="0008515E" w:rsidP="0008515E">
      <w:pPr>
        <w:jc w:val="center"/>
      </w:pPr>
    </w:p>
    <w:p w14:paraId="7EAAEF31" w14:textId="7048482E" w:rsidR="00D52476" w:rsidRDefault="00D52476" w:rsidP="00D52476">
      <w:pPr>
        <w:numPr>
          <w:ilvl w:val="1"/>
          <w:numId w:val="28"/>
        </w:numPr>
        <w:tabs>
          <w:tab w:val="num" w:pos="480"/>
        </w:tabs>
        <w:ind w:left="480" w:hanging="480"/>
        <w:rPr>
          <w:rFonts w:ascii="TH SarabunPSK" w:hAnsi="TH SarabunPSK" w:cs="TH SarabunPSK"/>
          <w:b/>
          <w:bCs/>
          <w:sz w:val="36"/>
          <w:szCs w:val="36"/>
        </w:rPr>
      </w:pPr>
      <w:r w:rsidRPr="00D52476">
        <w:rPr>
          <w:rFonts w:ascii="TH SarabunPSK" w:hAnsi="TH SarabunPSK" w:cs="TH SarabunPSK"/>
          <w:b/>
          <w:bCs/>
          <w:sz w:val="36"/>
          <w:szCs w:val="36"/>
          <w:cs/>
        </w:rPr>
        <w:t>การแยก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แยะ</w:t>
      </w:r>
      <w:r w:rsidRPr="00D52476">
        <w:rPr>
          <w:rFonts w:ascii="TH SarabunPSK" w:hAnsi="TH SarabunPSK" w:cs="TH SarabunPSK"/>
          <w:b/>
          <w:bCs/>
          <w:sz w:val="36"/>
          <w:szCs w:val="36"/>
          <w:cs/>
        </w:rPr>
        <w:t>เสียงผู้สนทนา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(</w:t>
      </w:r>
      <w:proofErr w:type="spellStart"/>
      <w:r>
        <w:rPr>
          <w:rFonts w:ascii="TH SarabunPSK" w:hAnsi="TH SarabunPSK" w:cs="TH SarabunPSK"/>
          <w:b/>
          <w:bCs/>
          <w:sz w:val="36"/>
          <w:szCs w:val="36"/>
        </w:rPr>
        <w:t>Diarization</w:t>
      </w:r>
      <w:proofErr w:type="spellEnd"/>
      <w:r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223FF942" w14:textId="7D2039D9" w:rsidR="00D52476" w:rsidRDefault="00D52476" w:rsidP="00D52476">
      <w:pPr>
        <w:ind w:firstLine="48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ผู้พัฒนาจะนำไฟล์ข้อความดิบ</w:t>
      </w:r>
      <w:r>
        <w:rPr>
          <w:rFonts w:ascii="TH SarabunPSK" w:hAnsi="TH SarabunPSK" w:cs="TH SarabunPSK"/>
        </w:rPr>
        <w:t xml:space="preserve"> (.txt) </w:t>
      </w:r>
      <w:r>
        <w:rPr>
          <w:rFonts w:ascii="TH SarabunPSK" w:hAnsi="TH SarabunPSK" w:cs="TH SarabunPSK" w:hint="cs"/>
          <w:cs/>
        </w:rPr>
        <w:t>เข้าสู่กระบวนการแยกผู้พูด โดยมีขั้นตอนดังนี้</w:t>
      </w:r>
    </w:p>
    <w:p w14:paraId="71A9E68E" w14:textId="77777777" w:rsidR="00D52476" w:rsidRDefault="00D52476" w:rsidP="00D52476">
      <w:pPr>
        <w:pStyle w:val="a"/>
        <w:numPr>
          <w:ilvl w:val="0"/>
          <w:numId w:val="60"/>
        </w:numPr>
      </w:pPr>
      <w:r w:rsidRPr="00D52476">
        <w:t xml:space="preserve">Preprocessing </w:t>
      </w:r>
    </w:p>
    <w:p w14:paraId="0A39944B" w14:textId="5C2499EC" w:rsidR="00C95936" w:rsidRDefault="00C95936" w:rsidP="00C95936">
      <w:pPr>
        <w:pStyle w:val="a"/>
        <w:numPr>
          <w:ilvl w:val="0"/>
          <w:numId w:val="0"/>
        </w:numPr>
        <w:ind w:left="1440"/>
      </w:pPr>
      <w:r w:rsidRPr="00C95936">
        <w:t xml:space="preserve">Audio Loading: </w:t>
      </w:r>
      <w:r w:rsidRPr="00C95936">
        <w:rPr>
          <w:cs/>
        </w:rPr>
        <w:t xml:space="preserve">โหลดไฟล์เสียงด้วย </w:t>
      </w:r>
      <w:r w:rsidRPr="00C95936">
        <w:t xml:space="preserve">sample rate </w:t>
      </w:r>
      <w:r w:rsidRPr="00C95936">
        <w:rPr>
          <w:cs/>
        </w:rPr>
        <w:t>16</w:t>
      </w:r>
      <w:r w:rsidRPr="00C95936">
        <w:t>kHz</w:t>
      </w:r>
    </w:p>
    <w:p w14:paraId="3C0ADD2C" w14:textId="44FD7421" w:rsidR="00C95936" w:rsidRDefault="00C95936" w:rsidP="00C95936">
      <w:pPr>
        <w:pStyle w:val="a"/>
        <w:numPr>
          <w:ilvl w:val="0"/>
          <w:numId w:val="0"/>
        </w:numPr>
        <w:ind w:left="1440"/>
      </w:pPr>
      <w:r w:rsidRPr="00C95936">
        <w:t xml:space="preserve">Denoising: </w:t>
      </w:r>
      <w:r w:rsidRPr="00C95936">
        <w:rPr>
          <w:cs/>
        </w:rPr>
        <w:t>การลดเสียงรบกวนด้วยการหักล้างความถี่</w:t>
      </w:r>
      <w:r>
        <w:rPr>
          <w:rFonts w:hint="cs"/>
          <w:cs/>
        </w:rPr>
        <w:t xml:space="preserve"> </w:t>
      </w:r>
      <w:r>
        <w:t>(</w:t>
      </w:r>
      <w:r w:rsidRPr="00C95936">
        <w:t>Spectral subtraction</w:t>
      </w:r>
      <w:r>
        <w:t>)</w:t>
      </w:r>
      <w:r w:rsidRPr="00C95936">
        <w:t xml:space="preserve"> </w:t>
      </w:r>
      <w:r w:rsidRPr="00C95936">
        <w:rPr>
          <w:cs/>
        </w:rPr>
        <w:t xml:space="preserve">และ </w:t>
      </w:r>
      <w:r>
        <w:rPr>
          <w:rFonts w:hint="cs"/>
          <w:cs/>
        </w:rPr>
        <w:t>การ</w:t>
      </w:r>
      <w:r w:rsidRPr="00C95936">
        <w:rPr>
          <w:cs/>
        </w:rPr>
        <w:t>กรองเสียง</w:t>
      </w:r>
      <w:r>
        <w:rPr>
          <w:rFonts w:hint="cs"/>
          <w:cs/>
        </w:rPr>
        <w:t>ที่มี</w:t>
      </w:r>
      <w:r w:rsidRPr="00C95936">
        <w:rPr>
          <w:cs/>
        </w:rPr>
        <w:t>ย่านความถี่สูง</w:t>
      </w:r>
      <w:r>
        <w:rPr>
          <w:rFonts w:hint="cs"/>
          <w:cs/>
        </w:rPr>
        <w:t xml:space="preserve"> </w:t>
      </w:r>
      <w:r>
        <w:t>(</w:t>
      </w:r>
      <w:r w:rsidRPr="00C95936">
        <w:t>high-pass filter</w:t>
      </w:r>
      <w:r>
        <w:t>)</w:t>
      </w:r>
    </w:p>
    <w:p w14:paraId="230EEFAC" w14:textId="18B593D5" w:rsidR="00C95936" w:rsidRDefault="00C95936" w:rsidP="00C95936">
      <w:pPr>
        <w:pStyle w:val="a"/>
        <w:numPr>
          <w:ilvl w:val="0"/>
          <w:numId w:val="0"/>
        </w:numPr>
        <w:ind w:left="1440"/>
      </w:pPr>
      <w:r w:rsidRPr="00C95936">
        <w:t xml:space="preserve">Normalization: </w:t>
      </w:r>
      <w:r w:rsidRPr="00C95936">
        <w:rPr>
          <w:cs/>
        </w:rPr>
        <w:t xml:space="preserve">ปรับ </w:t>
      </w:r>
      <w:r w:rsidRPr="00C95936">
        <w:t xml:space="preserve">amplitude </w:t>
      </w:r>
      <w:r w:rsidRPr="00C95936">
        <w:rPr>
          <w:cs/>
        </w:rPr>
        <w:t>ให้อยู่ในช่วง [-1</w:t>
      </w:r>
      <w:r w:rsidRPr="00C95936">
        <w:t xml:space="preserve">, </w:t>
      </w:r>
      <w:r w:rsidRPr="00C95936">
        <w:rPr>
          <w:cs/>
        </w:rPr>
        <w:t>1]</w:t>
      </w:r>
    </w:p>
    <w:p w14:paraId="3D6C9785" w14:textId="7BC96237" w:rsidR="00C95936" w:rsidRDefault="00C95936" w:rsidP="00C95936">
      <w:pPr>
        <w:pStyle w:val="a"/>
        <w:numPr>
          <w:ilvl w:val="0"/>
          <w:numId w:val="0"/>
        </w:numPr>
        <w:ind w:left="1440"/>
        <w:rPr>
          <w:rFonts w:hint="cs"/>
        </w:rPr>
      </w:pPr>
      <w:r w:rsidRPr="00C95936">
        <w:t xml:space="preserve">Silence Removal: </w:t>
      </w:r>
      <w:r w:rsidRPr="00C95936">
        <w:rPr>
          <w:cs/>
        </w:rPr>
        <w:t xml:space="preserve">ตัดช่วงเงียบที่มี </w:t>
      </w:r>
      <w:r w:rsidRPr="00C95936">
        <w:t xml:space="preserve">energy </w:t>
      </w:r>
      <w:r w:rsidRPr="00C95936">
        <w:rPr>
          <w:cs/>
        </w:rPr>
        <w:t>ต่ำ</w:t>
      </w:r>
    </w:p>
    <w:p w14:paraId="5098996E" w14:textId="1C8EB1E3" w:rsidR="00C95936" w:rsidRDefault="00C95936" w:rsidP="00C95936">
      <w:pPr>
        <w:pStyle w:val="a"/>
        <w:numPr>
          <w:ilvl w:val="0"/>
          <w:numId w:val="60"/>
        </w:numPr>
      </w:pPr>
      <w:proofErr w:type="spellStart"/>
      <w:r w:rsidRPr="00C95936">
        <w:t>Diarization</w:t>
      </w:r>
      <w:proofErr w:type="spellEnd"/>
    </w:p>
    <w:p w14:paraId="3F84D227" w14:textId="54E54473" w:rsid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Model: </w:t>
      </w:r>
      <w:proofErr w:type="spellStart"/>
      <w:r w:rsidRPr="00C95936">
        <w:rPr>
          <w:rFonts w:ascii="TH SarabunPSK" w:hAnsi="TH SarabunPSK" w:cs="TH SarabunPSK"/>
        </w:rPr>
        <w:t>PyAnnote</w:t>
      </w:r>
      <w:proofErr w:type="spellEnd"/>
      <w:r w:rsidRPr="00C95936">
        <w:rPr>
          <w:rFonts w:ascii="TH SarabunPSK" w:hAnsi="TH SarabunPSK" w:cs="TH SarabunPSK"/>
        </w:rPr>
        <w:t xml:space="preserve"> speaker </w:t>
      </w:r>
      <w:proofErr w:type="spellStart"/>
      <w:r w:rsidRPr="00C95936">
        <w:rPr>
          <w:rFonts w:ascii="TH SarabunPSK" w:hAnsi="TH SarabunPSK" w:cs="TH SarabunPSK"/>
        </w:rPr>
        <w:t>diarization</w:t>
      </w:r>
      <w:proofErr w:type="spellEnd"/>
      <w:r w:rsidRPr="00C95936">
        <w:rPr>
          <w:rFonts w:ascii="TH SarabunPSK" w:hAnsi="TH SarabunPSK" w:cs="TH SarabunPSK"/>
        </w:rPr>
        <w:t xml:space="preserve"> 3.1</w:t>
      </w:r>
    </w:p>
    <w:p w14:paraId="77B063C0" w14:textId="77777777" w:rsidR="00C95936" w:rsidRP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Parameters </w:t>
      </w:r>
      <w:r w:rsidRPr="00C95936">
        <w:rPr>
          <w:rFonts w:ascii="TH SarabunPSK" w:hAnsi="TH SarabunPSK" w:cs="TH SarabunPSK"/>
          <w:cs/>
        </w:rPr>
        <w:t>ที่ปรับ:</w:t>
      </w:r>
    </w:p>
    <w:p w14:paraId="44EFA786" w14:textId="77777777" w:rsidR="00C95936" w:rsidRP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  - `</w:t>
      </w:r>
      <w:proofErr w:type="spellStart"/>
      <w:r w:rsidRPr="00C95936">
        <w:rPr>
          <w:rFonts w:ascii="TH SarabunPSK" w:hAnsi="TH SarabunPSK" w:cs="TH SarabunPSK"/>
        </w:rPr>
        <w:t>clustering_threshold</w:t>
      </w:r>
      <w:proofErr w:type="spellEnd"/>
      <w:r w:rsidRPr="00C95936">
        <w:rPr>
          <w:rFonts w:ascii="TH SarabunPSK" w:hAnsi="TH SarabunPSK" w:cs="TH SarabunPSK"/>
        </w:rPr>
        <w:t>`: 0.5 (</w:t>
      </w:r>
      <w:r w:rsidRPr="00C95936">
        <w:rPr>
          <w:rFonts w:ascii="TH SarabunPSK" w:hAnsi="TH SarabunPSK" w:cs="TH SarabunPSK"/>
          <w:cs/>
        </w:rPr>
        <w:t xml:space="preserve">ควบคุมการแยก </w:t>
      </w:r>
      <w:r w:rsidRPr="00C95936">
        <w:rPr>
          <w:rFonts w:ascii="TH SarabunPSK" w:hAnsi="TH SarabunPSK" w:cs="TH SarabunPSK"/>
        </w:rPr>
        <w:t>speakers)</w:t>
      </w:r>
    </w:p>
    <w:p w14:paraId="38FA9360" w14:textId="77777777" w:rsidR="00C95936" w:rsidRP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lastRenderedPageBreak/>
        <w:t xml:space="preserve">  - `</w:t>
      </w:r>
      <w:proofErr w:type="spellStart"/>
      <w:r w:rsidRPr="00C95936">
        <w:rPr>
          <w:rFonts w:ascii="TH SarabunPSK" w:hAnsi="TH SarabunPSK" w:cs="TH SarabunPSK"/>
        </w:rPr>
        <w:t>min_duration_on</w:t>
      </w:r>
      <w:proofErr w:type="spellEnd"/>
      <w:r w:rsidRPr="00C95936">
        <w:rPr>
          <w:rFonts w:ascii="TH SarabunPSK" w:hAnsi="TH SarabunPSK" w:cs="TH SarabunPSK"/>
        </w:rPr>
        <w:t>/off`: 0.3/0.2</w:t>
      </w:r>
      <w:r w:rsidRPr="00C95936">
        <w:rPr>
          <w:rFonts w:ascii="TH SarabunPSK" w:hAnsi="TH SarabunPSK" w:cs="TH SarabunPSK"/>
          <w:cs/>
        </w:rPr>
        <w:t xml:space="preserve"> วินาที (ลด </w:t>
      </w:r>
      <w:r w:rsidRPr="00C95936">
        <w:rPr>
          <w:rFonts w:ascii="TH SarabunPSK" w:hAnsi="TH SarabunPSK" w:cs="TH SarabunPSK"/>
        </w:rPr>
        <w:t>over-segmentation)</w:t>
      </w:r>
    </w:p>
    <w:p w14:paraId="14C2546D" w14:textId="7FF49F97" w:rsidR="00C95936" w:rsidRPr="00C95936" w:rsidRDefault="00C95936" w:rsidP="00C95936">
      <w:pPr>
        <w:ind w:left="840" w:firstLine="600"/>
        <w:rPr>
          <w:rFonts w:ascii="TH SarabunPSK" w:hAnsi="TH SarabunPSK" w:cs="TH SarabunPSK" w:hint="cs"/>
        </w:rPr>
      </w:pPr>
      <w:r w:rsidRPr="00C95936">
        <w:rPr>
          <w:rFonts w:ascii="TH SarabunPSK" w:hAnsi="TH SarabunPSK" w:cs="TH SarabunPSK"/>
        </w:rPr>
        <w:t>Device: CPU/GPU (</w:t>
      </w:r>
      <w:r w:rsidRPr="00C95936">
        <w:rPr>
          <w:rFonts w:ascii="TH SarabunPSK" w:hAnsi="TH SarabunPSK" w:cs="TH SarabunPSK"/>
          <w:cs/>
        </w:rPr>
        <w:t xml:space="preserve">รองรับ </w:t>
      </w:r>
      <w:r w:rsidRPr="00C95936">
        <w:rPr>
          <w:rFonts w:ascii="TH SarabunPSK" w:hAnsi="TH SarabunPSK" w:cs="TH SarabunPSK"/>
        </w:rPr>
        <w:t>CUDA)</w:t>
      </w:r>
    </w:p>
    <w:p w14:paraId="4319742A" w14:textId="25DCF619" w:rsidR="00C95936" w:rsidRDefault="00C95936" w:rsidP="00D52476">
      <w:pPr>
        <w:pStyle w:val="a"/>
        <w:numPr>
          <w:ilvl w:val="0"/>
          <w:numId w:val="60"/>
        </w:numPr>
      </w:pPr>
      <w:r w:rsidRPr="00C95936">
        <w:t>Post-processing</w:t>
      </w:r>
    </w:p>
    <w:p w14:paraId="6BBE58EF" w14:textId="77777777" w:rsidR="00C95936" w:rsidRP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Segment Merging: </w:t>
      </w:r>
      <w:r w:rsidRPr="00C95936">
        <w:rPr>
          <w:rFonts w:ascii="TH SarabunPSK" w:hAnsi="TH SarabunPSK" w:cs="TH SarabunPSK"/>
          <w:cs/>
        </w:rPr>
        <w:t xml:space="preserve">รวม </w:t>
      </w:r>
      <w:r w:rsidRPr="00C95936">
        <w:rPr>
          <w:rFonts w:ascii="TH SarabunPSK" w:hAnsi="TH SarabunPSK" w:cs="TH SarabunPSK"/>
        </w:rPr>
        <w:t xml:space="preserve">segments </w:t>
      </w:r>
      <w:r w:rsidRPr="00C95936">
        <w:rPr>
          <w:rFonts w:ascii="TH SarabunPSK" w:hAnsi="TH SarabunPSK" w:cs="TH SarabunPSK"/>
          <w:cs/>
        </w:rPr>
        <w:t xml:space="preserve">ที่ติดกันของ </w:t>
      </w:r>
      <w:r w:rsidRPr="00C95936">
        <w:rPr>
          <w:rFonts w:ascii="TH SarabunPSK" w:hAnsi="TH SarabunPSK" w:cs="TH SarabunPSK"/>
        </w:rPr>
        <w:t xml:space="preserve">speaker </w:t>
      </w:r>
      <w:r w:rsidRPr="00C95936">
        <w:rPr>
          <w:rFonts w:ascii="TH SarabunPSK" w:hAnsi="TH SarabunPSK" w:cs="TH SarabunPSK"/>
          <w:cs/>
        </w:rPr>
        <w:t>เดียวกัน</w:t>
      </w:r>
    </w:p>
    <w:p w14:paraId="0066A969" w14:textId="77777777" w:rsidR="00C95936" w:rsidRP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Filtering: </w:t>
      </w:r>
      <w:r w:rsidRPr="00C95936">
        <w:rPr>
          <w:rFonts w:ascii="TH SarabunPSK" w:hAnsi="TH SarabunPSK" w:cs="TH SarabunPSK"/>
          <w:cs/>
        </w:rPr>
        <w:t xml:space="preserve">ตัด </w:t>
      </w:r>
      <w:r w:rsidRPr="00C95936">
        <w:rPr>
          <w:rFonts w:ascii="TH SarabunPSK" w:hAnsi="TH SarabunPSK" w:cs="TH SarabunPSK"/>
        </w:rPr>
        <w:t xml:space="preserve">segments </w:t>
      </w:r>
      <w:r w:rsidRPr="00C95936">
        <w:rPr>
          <w:rFonts w:ascii="TH SarabunPSK" w:hAnsi="TH SarabunPSK" w:cs="TH SarabunPSK"/>
          <w:cs/>
        </w:rPr>
        <w:t>สั้น (</w:t>
      </w:r>
      <w:r w:rsidRPr="00C95936">
        <w:rPr>
          <w:rFonts w:ascii="TH SarabunPSK" w:hAnsi="TH SarabunPSK" w:cs="TH SarabunPSK"/>
        </w:rPr>
        <w:t>&lt; 0.3</w:t>
      </w:r>
      <w:r w:rsidRPr="00C95936">
        <w:rPr>
          <w:rFonts w:ascii="TH SarabunPSK" w:hAnsi="TH SarabunPSK" w:cs="TH SarabunPSK"/>
          <w:cs/>
        </w:rPr>
        <w:t xml:space="preserve"> วินาที)</w:t>
      </w:r>
    </w:p>
    <w:p w14:paraId="7D7DD9DD" w14:textId="77777777" w:rsidR="00C95936" w:rsidRP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Confidence Scoring: Heuristic-based </w:t>
      </w:r>
      <w:r w:rsidRPr="00C95936">
        <w:rPr>
          <w:rFonts w:ascii="TH SarabunPSK" w:hAnsi="TH SarabunPSK" w:cs="TH SarabunPSK"/>
          <w:cs/>
        </w:rPr>
        <w:t xml:space="preserve">จาก </w:t>
      </w:r>
      <w:r w:rsidRPr="00C95936">
        <w:rPr>
          <w:rFonts w:ascii="TH SarabunPSK" w:hAnsi="TH SarabunPSK" w:cs="TH SarabunPSK"/>
        </w:rPr>
        <w:t>duration</w:t>
      </w:r>
    </w:p>
    <w:p w14:paraId="05D763A4" w14:textId="601BE061" w:rsidR="00C95936" w:rsidRDefault="00C95936" w:rsidP="00C95936">
      <w:pPr>
        <w:ind w:left="840" w:firstLine="600"/>
        <w:rPr>
          <w:rFonts w:ascii="TH SarabunPSK" w:hAnsi="TH SarabunPSK" w:cs="TH SarabunPSK"/>
        </w:rPr>
      </w:pPr>
      <w:r w:rsidRPr="00C95936">
        <w:rPr>
          <w:rFonts w:ascii="TH SarabunPSK" w:hAnsi="TH SarabunPSK" w:cs="TH SarabunPSK"/>
        </w:rPr>
        <w:t xml:space="preserve">Overlap Detection: </w:t>
      </w:r>
      <w:r w:rsidRPr="00C95936">
        <w:rPr>
          <w:rFonts w:ascii="TH SarabunPSK" w:hAnsi="TH SarabunPSK" w:cs="TH SarabunPSK"/>
          <w:cs/>
        </w:rPr>
        <w:t xml:space="preserve">จัดการช่วงที่ </w:t>
      </w:r>
      <w:r w:rsidRPr="00C95936">
        <w:rPr>
          <w:rFonts w:ascii="TH SarabunPSK" w:hAnsi="TH SarabunPSK" w:cs="TH SarabunPSK"/>
        </w:rPr>
        <w:t xml:space="preserve">speakers </w:t>
      </w:r>
      <w:r w:rsidRPr="00C95936">
        <w:rPr>
          <w:rFonts w:ascii="TH SarabunPSK" w:hAnsi="TH SarabunPSK" w:cs="TH SarabunPSK"/>
          <w:cs/>
        </w:rPr>
        <w:t>พูดพร้อมกัน</w:t>
      </w:r>
    </w:p>
    <w:p w14:paraId="306B0890" w14:textId="77777777" w:rsidR="00C95936" w:rsidRPr="00C95936" w:rsidRDefault="00C95936" w:rsidP="00C95936">
      <w:pPr>
        <w:ind w:left="840" w:firstLine="600"/>
        <w:rPr>
          <w:rFonts w:ascii="Angsana New" w:hAnsi="Angsana New" w:cs="Angsana New"/>
          <w:sz w:val="16"/>
          <w:szCs w:val="16"/>
        </w:rPr>
      </w:pPr>
    </w:p>
    <w:p w14:paraId="39E208BE" w14:textId="3EE549F8" w:rsidR="00D52476" w:rsidRDefault="00C95936" w:rsidP="00C95936">
      <w:pPr>
        <w:jc w:val="center"/>
      </w:pPr>
      <w:r w:rsidRPr="0008515E">
        <w:rPr>
          <w:rFonts w:ascii="TH SarabunPSK" w:hAnsi="TH SarabunPSK" w:cs="TH SarabunPSK"/>
          <w:noProof/>
          <w:cs/>
        </w:rPr>
        <w:drawing>
          <wp:inline distT="0" distB="0" distL="0" distR="0" wp14:anchorId="7D5397EA" wp14:editId="0AF7F0A2">
            <wp:extent cx="3158539" cy="2990335"/>
            <wp:effectExtent l="0" t="0" r="3810" b="635"/>
            <wp:docPr id="14053788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8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264" cy="301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5C64" w14:textId="77777777" w:rsidR="00C95936" w:rsidRPr="0008515E" w:rsidRDefault="00C95936" w:rsidP="00C95936">
      <w:pPr>
        <w:jc w:val="center"/>
        <w:rPr>
          <w:rFonts w:ascii="TH SarabunPSK" w:hAnsi="TH SarabunPSK" w:cs="TH SarabunPSK"/>
        </w:rPr>
      </w:pPr>
      <w:r w:rsidRPr="004E4446">
        <w:rPr>
          <w:rFonts w:ascii="TH SarabunPSK" w:hAnsi="TH SarabunPSK" w:cs="TH SarabunPSK" w:hint="cs"/>
          <w:cs/>
        </w:rPr>
        <w:t>รูปที่ 3.</w:t>
      </w:r>
      <w:r>
        <w:rPr>
          <w:rFonts w:ascii="TH SarabunPSK" w:hAnsi="TH SarabunPSK" w:cs="TH SarabunPSK" w:hint="cs"/>
          <w:cs/>
        </w:rPr>
        <w:t>3</w:t>
      </w:r>
      <w:r w:rsidRPr="004E4446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ภาพตัวอย่างผลลัพธ์บทสนทนาที่ผ่านกระบวนการ </w:t>
      </w:r>
      <w:r>
        <w:rPr>
          <w:rFonts w:ascii="TH SarabunPSK" w:hAnsi="TH SarabunPSK" w:cs="TH SarabunPSK"/>
        </w:rPr>
        <w:t>Speech to text</w:t>
      </w:r>
      <w:r>
        <w:rPr>
          <w:rFonts w:ascii="TH SarabunPSK" w:hAnsi="TH SarabunPSK" w:cs="TH SarabunPSK" w:hint="cs"/>
          <w:cs/>
        </w:rPr>
        <w:t xml:space="preserve"> </w:t>
      </w:r>
      <w:r w:rsidRPr="0008515E">
        <w:rPr>
          <w:rFonts w:ascii="TH SarabunPSK" w:hAnsi="TH SarabunPSK" w:cs="TH SarabunPSK" w:hint="cs"/>
          <w:cs/>
        </w:rPr>
        <w:t xml:space="preserve">และ </w:t>
      </w:r>
      <w:proofErr w:type="spellStart"/>
      <w:r w:rsidRPr="0008515E">
        <w:rPr>
          <w:rFonts w:ascii="TH SarabunPSK" w:hAnsi="TH SarabunPSK" w:cs="TH SarabunPSK" w:hint="cs"/>
        </w:rPr>
        <w:t>Diarization</w:t>
      </w:r>
      <w:proofErr w:type="spellEnd"/>
    </w:p>
    <w:p w14:paraId="21519629" w14:textId="77777777" w:rsidR="00C95936" w:rsidRPr="00C95936" w:rsidRDefault="00C95936" w:rsidP="00C95936">
      <w:pPr>
        <w:jc w:val="center"/>
        <w:rPr>
          <w:rFonts w:ascii="TH SarabunPSK" w:hAnsi="TH SarabunPSK" w:cs="TH SarabunPSK" w:hint="cs"/>
          <w:sz w:val="16"/>
          <w:szCs w:val="16"/>
        </w:rPr>
      </w:pPr>
    </w:p>
    <w:p w14:paraId="27C50745" w14:textId="77777777" w:rsidR="00C95936" w:rsidRPr="00D52476" w:rsidRDefault="00C95936" w:rsidP="00C95936">
      <w:pPr>
        <w:jc w:val="center"/>
        <w:rPr>
          <w:rFonts w:hint="cs"/>
        </w:rPr>
      </w:pPr>
    </w:p>
    <w:p w14:paraId="1597B40A" w14:textId="72164515" w:rsidR="007C3635" w:rsidRDefault="007C3635" w:rsidP="007C3635">
      <w:pPr>
        <w:numPr>
          <w:ilvl w:val="1"/>
          <w:numId w:val="28"/>
        </w:numPr>
        <w:tabs>
          <w:tab w:val="num" w:pos="480"/>
        </w:tabs>
        <w:ind w:left="480" w:hanging="480"/>
        <w:rPr>
          <w:rFonts w:ascii="TH SarabunPSK" w:hAnsi="TH SarabunPSK" w:cs="TH SarabunPSK"/>
          <w:b/>
          <w:bCs/>
          <w:sz w:val="36"/>
          <w:szCs w:val="36"/>
        </w:rPr>
      </w:pPr>
      <w:r w:rsidRPr="007C3635">
        <w:rPr>
          <w:rFonts w:ascii="TH SarabunPSK" w:hAnsi="TH SarabunPSK" w:cs="TH SarabunPSK"/>
          <w:b/>
          <w:bCs/>
          <w:sz w:val="36"/>
          <w:szCs w:val="36"/>
          <w:cs/>
        </w:rPr>
        <w:t>การตรวจสอบและทำความสะอาดข้อความ</w:t>
      </w:r>
    </w:p>
    <w:p w14:paraId="52DF79BF" w14:textId="60F72EE6" w:rsidR="007C3635" w:rsidRDefault="00C95936" w:rsidP="007C3635">
      <w:pPr>
        <w:ind w:firstLine="48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หลังจากได้</w:t>
      </w:r>
      <w:r w:rsidR="007C3635" w:rsidRPr="007C3635">
        <w:rPr>
          <w:rFonts w:ascii="TH SarabunPSK" w:hAnsi="TH SarabunPSK" w:cs="TH SarabunPSK"/>
          <w:cs/>
        </w:rPr>
        <w:t>ข้อความ</w:t>
      </w:r>
      <w:r>
        <w:rPr>
          <w:rFonts w:ascii="TH SarabunPSK" w:hAnsi="TH SarabunPSK" w:cs="TH SarabunPSK" w:hint="cs"/>
          <w:cs/>
        </w:rPr>
        <w:t>ที่ผ่านกระบวนการ</w:t>
      </w:r>
      <w:r w:rsidR="007C3635" w:rsidRPr="007C3635">
        <w:rPr>
          <w:rFonts w:ascii="TH SarabunPSK" w:hAnsi="TH SarabunPSK" w:cs="TH SarabunPSK"/>
          <w:cs/>
        </w:rPr>
        <w:t>จากการถอดเสียง</w:t>
      </w:r>
      <w:r>
        <w:rPr>
          <w:rFonts w:ascii="TH SarabunPSK" w:hAnsi="TH SarabunPSK" w:cs="TH SarabunPSK" w:hint="cs"/>
          <w:cs/>
        </w:rPr>
        <w:t>ผู้พัฒนา</w:t>
      </w:r>
      <w:r w:rsidR="007C3635" w:rsidRPr="007C3635">
        <w:rPr>
          <w:rFonts w:ascii="TH SarabunPSK" w:hAnsi="TH SarabunPSK" w:cs="TH SarabunPSK"/>
          <w:cs/>
        </w:rPr>
        <w:t>ยัง</w:t>
      </w:r>
      <w:r>
        <w:rPr>
          <w:rFonts w:ascii="TH SarabunPSK" w:hAnsi="TH SarabunPSK" w:cs="TH SarabunPSK" w:hint="cs"/>
          <w:cs/>
        </w:rPr>
        <w:t>คงพบ</w:t>
      </w:r>
      <w:r w:rsidR="007C3635" w:rsidRPr="007C3635">
        <w:rPr>
          <w:rFonts w:ascii="TH SarabunPSK" w:hAnsi="TH SarabunPSK" w:cs="TH SarabunPSK"/>
          <w:cs/>
        </w:rPr>
        <w:t xml:space="preserve">มีความผิดพลาด เช่น คำตกหล่น </w:t>
      </w:r>
      <w:proofErr w:type="spellStart"/>
      <w:r w:rsidR="007C3635" w:rsidRPr="007C3635">
        <w:rPr>
          <w:rFonts w:ascii="TH SarabunPSK" w:hAnsi="TH SarabunPSK" w:cs="TH SarabunPSK"/>
          <w:cs/>
        </w:rPr>
        <w:t>คำผิด</w:t>
      </w:r>
      <w:proofErr w:type="spellEnd"/>
      <w:r w:rsidR="007C3635" w:rsidRPr="007C3635">
        <w:rPr>
          <w:rFonts w:ascii="TH SarabunPSK" w:hAnsi="TH SarabunPSK" w:cs="TH SarabunPSK"/>
          <w:cs/>
        </w:rPr>
        <w:t>รูป และสัญลักษณ์เกิน ผู้พัฒนาได้ดำเนินการ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Data Cleaning </w:t>
      </w:r>
      <w:r w:rsidR="007C3635" w:rsidRPr="007C3635">
        <w:rPr>
          <w:rFonts w:ascii="TH SarabunPSK" w:hAnsi="TH SarabunPSK" w:cs="TH SarabunPSK"/>
          <w:cs/>
        </w:rPr>
        <w:t>ดังนี้</w:t>
      </w:r>
    </w:p>
    <w:p w14:paraId="2FD02889" w14:textId="6934DDDA" w:rsidR="007C3635" w:rsidRDefault="007C3635" w:rsidP="007C3635">
      <w:pPr>
        <w:pStyle w:val="a"/>
      </w:pPr>
      <w:r w:rsidRPr="007C3635">
        <w:rPr>
          <w:cs/>
        </w:rPr>
        <w:t>การจัดรูปแบบข้อความ (</w:t>
      </w:r>
      <w:r w:rsidRPr="007C3635">
        <w:t xml:space="preserve">Text Normalization) </w:t>
      </w:r>
      <w:r w:rsidRPr="007C3635">
        <w:rPr>
          <w:cs/>
        </w:rPr>
        <w:t>ทำการลบเครื่องหมายที่ไม่จำเป็น แก้ไขรูปแบบตัวเลข และรวมประโยคให้เป็นโครงสร้างที่เหมาะสมต่อการประมวลผลภาษาธรรมชาติ</w:t>
      </w:r>
    </w:p>
    <w:p w14:paraId="66E84D37" w14:textId="16F65B6E" w:rsidR="007C3635" w:rsidRDefault="007C3635" w:rsidP="007C3635">
      <w:pPr>
        <w:pStyle w:val="a"/>
      </w:pPr>
      <w:r>
        <w:rPr>
          <w:cs/>
        </w:rPr>
        <w:t xml:space="preserve">การแบ่งคำภาษาไทย ใช้ไลบรารี </w:t>
      </w:r>
      <w:proofErr w:type="spellStart"/>
      <w:r>
        <w:t>PyThaiNLP</w:t>
      </w:r>
      <w:proofErr w:type="spellEnd"/>
      <w:r>
        <w:t xml:space="preserve"> </w:t>
      </w:r>
      <w:r>
        <w:rPr>
          <w:cs/>
        </w:rPr>
        <w:t>เพื่อแบ่งคำในข้อความภาษาไทยให้เป็นหน่วยคำอย่างถูกต้อง เนื่องจากภาษาไทยไม่มีการเว้นวรรคแบบภาษาอังกฤษ</w:t>
      </w:r>
    </w:p>
    <w:p w14:paraId="14AE84ED" w14:textId="77777777" w:rsidR="00C95936" w:rsidRPr="007C3635" w:rsidRDefault="00C95936" w:rsidP="008D0069"/>
    <w:p w14:paraId="7AA023F4" w14:textId="1691552E" w:rsidR="008D0069" w:rsidRDefault="008E71A4" w:rsidP="007C3635">
      <w:pPr>
        <w:numPr>
          <w:ilvl w:val="1"/>
          <w:numId w:val="28"/>
        </w:numPr>
        <w:tabs>
          <w:tab w:val="num" w:pos="480"/>
        </w:tabs>
        <w:ind w:left="480" w:hanging="48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214000253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การคัดเลือกโมเดลภาษา</w:t>
      </w:r>
    </w:p>
    <w:p w14:paraId="4C3C8E77" w14:textId="4B748570" w:rsidR="008E71A4" w:rsidRDefault="008E71A4" w:rsidP="008E71A4">
      <w:pPr>
        <w:ind w:firstLine="48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ผู้พัฒนาได้ทำการค้นหา</w:t>
      </w:r>
      <w:r w:rsidRPr="008E71A4">
        <w:rPr>
          <w:rFonts w:ascii="TH SarabunPSK" w:hAnsi="TH SarabunPSK" w:cs="TH SarabunPSK"/>
          <w:cs/>
        </w:rPr>
        <w:t xml:space="preserve">โมเดลภาษาขนาดใหญ่ผ่าน </w:t>
      </w:r>
      <w:r w:rsidRPr="008E71A4">
        <w:rPr>
          <w:rFonts w:ascii="TH SarabunPSK" w:hAnsi="TH SarabunPSK" w:cs="TH SarabunPSK"/>
        </w:rPr>
        <w:t>API</w:t>
      </w:r>
      <w:r>
        <w:rPr>
          <w:rFonts w:ascii="TH SarabunPSK" w:hAnsi="TH SarabunPSK" w:cs="TH SarabunPSK"/>
        </w:rPr>
        <w:t xml:space="preserve"> (</w:t>
      </w:r>
      <w:r w:rsidRPr="008E71A4">
        <w:rPr>
          <w:rFonts w:ascii="TH SarabunPSK" w:hAnsi="TH SarabunPSK" w:cs="TH SarabunPSK"/>
        </w:rPr>
        <w:t>LLM via API</w:t>
      </w:r>
      <w:r>
        <w:rPr>
          <w:rFonts w:ascii="TH SarabunPSK" w:hAnsi="TH SarabunPSK" w:cs="TH SarabunPSK"/>
        </w:rPr>
        <w:t xml:space="preserve">) </w:t>
      </w:r>
      <w:r>
        <w:rPr>
          <w:rFonts w:ascii="TH SarabunPSK" w:hAnsi="TH SarabunPSK" w:cs="TH SarabunPSK" w:hint="cs"/>
          <w:cs/>
        </w:rPr>
        <w:t xml:space="preserve">ผ่านช่องทางต่างๆโดยได้โมเดลที่มีมาทั้งหมด 4 โมเดล ได้แก่ </w:t>
      </w:r>
      <w:proofErr w:type="spellStart"/>
      <w:r>
        <w:rPr>
          <w:rFonts w:ascii="TH SarabunPSK" w:hAnsi="TH SarabunPSK" w:cs="TH SarabunPSK"/>
        </w:rPr>
        <w:t>Chatgpt</w:t>
      </w:r>
      <w:proofErr w:type="spellEnd"/>
      <w:r>
        <w:rPr>
          <w:rFonts w:ascii="TH SarabunPSK" w:hAnsi="TH SarabunPSK" w:cs="TH SarabunPSK"/>
        </w:rPr>
        <w:t xml:space="preserve">, Gemini, Grok </w:t>
      </w:r>
      <w:r>
        <w:rPr>
          <w:rFonts w:ascii="TH SarabunPSK" w:hAnsi="TH SarabunPSK" w:cs="TH SarabunPSK" w:hint="cs"/>
          <w:cs/>
        </w:rPr>
        <w:t xml:space="preserve">และ </w:t>
      </w:r>
      <w:r>
        <w:rPr>
          <w:rFonts w:ascii="TH SarabunPSK" w:hAnsi="TH SarabunPSK" w:cs="TH SarabunPSK"/>
        </w:rPr>
        <w:t xml:space="preserve">Claude </w:t>
      </w:r>
      <w:r>
        <w:rPr>
          <w:rFonts w:ascii="TH SarabunPSK" w:hAnsi="TH SarabunPSK" w:cs="TH SarabunPSK" w:hint="cs"/>
          <w:cs/>
        </w:rPr>
        <w:t>โดยคำนึกจากเรื่องของประสิทธิภาพ</w:t>
      </w:r>
      <w:r>
        <w:rPr>
          <w:rFonts w:ascii="TH SarabunPSK" w:hAnsi="TH SarabunPSK" w:cs="TH SarabunPSK"/>
        </w:rPr>
        <w:t>,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lastRenderedPageBreak/>
        <w:t xml:space="preserve">ขอบเขตเวลาของโครงงาน และค่าใช้จ่าย </w:t>
      </w:r>
      <w:r w:rsidR="00517A6C">
        <w:rPr>
          <w:rFonts w:ascii="TH SarabunPSK" w:hAnsi="TH SarabunPSK" w:cs="TH SarabunPSK" w:hint="cs"/>
          <w:cs/>
        </w:rPr>
        <w:t>หลังจากนั้นได้ทำการคัดเลือกโมเดลการมอบบทสนทนาที่</w:t>
      </w:r>
      <w:r w:rsidR="00513205">
        <w:rPr>
          <w:rFonts w:ascii="TH SarabunPSK" w:hAnsi="TH SarabunPSK" w:cs="TH SarabunPSK" w:hint="cs"/>
          <w:cs/>
        </w:rPr>
        <w:t>เก็บมาจำนวน 10 บท และบทสนทนาที่</w:t>
      </w:r>
      <w:r w:rsidR="00517A6C">
        <w:rPr>
          <w:rFonts w:ascii="TH SarabunPSK" w:hAnsi="TH SarabunPSK" w:cs="TH SarabunPSK" w:hint="cs"/>
          <w:cs/>
        </w:rPr>
        <w:t xml:space="preserve">ถูกสร้างขึ้นมาโดยอ้างอิงแบบแผนการถาม </w:t>
      </w:r>
      <w:r w:rsidR="00517A6C">
        <w:rPr>
          <w:rFonts w:ascii="TH SarabunPSK" w:hAnsi="TH SarabunPSK" w:cs="TH SarabunPSK"/>
          <w:cs/>
        </w:rPr>
        <w:t>–</w:t>
      </w:r>
      <w:r w:rsidR="00517A6C">
        <w:rPr>
          <w:rFonts w:ascii="TH SarabunPSK" w:hAnsi="TH SarabunPSK" w:cs="TH SarabunPSK" w:hint="cs"/>
          <w:cs/>
        </w:rPr>
        <w:t xml:space="preserve"> ตอบของสภาเภสัชกรรม จำนวน 100 บทพร้อม</w:t>
      </w:r>
      <w:r w:rsidR="00B03B9F" w:rsidRPr="00B03B9F">
        <w:rPr>
          <w:rFonts w:ascii="TH SarabunPSK" w:hAnsi="TH SarabunPSK" w:cs="TH SarabunPSK"/>
          <w:cs/>
        </w:rPr>
        <w:t>ชุดเฉลยที่ใช้เทียบความถูกต้อง</w:t>
      </w:r>
      <w:r w:rsidR="00B03B9F">
        <w:rPr>
          <w:rFonts w:ascii="TH SarabunPSK" w:hAnsi="TH SarabunPSK" w:cs="TH SarabunPSK" w:hint="cs"/>
          <w:cs/>
        </w:rPr>
        <w:t>ของ</w:t>
      </w:r>
      <w:r w:rsidR="00AE7F35">
        <w:rPr>
          <w:rFonts w:ascii="TH SarabunPSK" w:hAnsi="TH SarabunPSK" w:cs="TH SarabunPSK" w:hint="cs"/>
          <w:cs/>
        </w:rPr>
        <w:t>ข้อมูลที่ต้องสกัดได้</w:t>
      </w:r>
      <w:r w:rsidR="00AE7F35">
        <w:rPr>
          <w:rFonts w:ascii="TH SarabunPSK" w:hAnsi="TH SarabunPSK" w:cs="TH SarabunPSK"/>
        </w:rPr>
        <w:t xml:space="preserve"> (ground truth)</w:t>
      </w:r>
      <w:r w:rsidR="00517A6C">
        <w:rPr>
          <w:rFonts w:ascii="TH SarabunPSK" w:hAnsi="TH SarabunPSK" w:cs="TH SarabunPSK" w:hint="cs"/>
          <w:cs/>
        </w:rPr>
        <w:t xml:space="preserve"> </w:t>
      </w:r>
      <w:r w:rsidR="00AE7F35">
        <w:rPr>
          <w:rFonts w:ascii="TH SarabunPSK" w:hAnsi="TH SarabunPSK" w:cs="TH SarabunPSK" w:hint="cs"/>
          <w:cs/>
        </w:rPr>
        <w:t xml:space="preserve">แล้วทำการ </w:t>
      </w:r>
      <w:r w:rsidR="00517A6C">
        <w:rPr>
          <w:rFonts w:ascii="TH SarabunPSK" w:hAnsi="TH SarabunPSK" w:cs="TH SarabunPSK"/>
        </w:rPr>
        <w:t xml:space="preserve">prompt </w:t>
      </w:r>
      <w:r w:rsidR="00517A6C">
        <w:rPr>
          <w:rFonts w:ascii="TH SarabunPSK" w:hAnsi="TH SarabunPSK" w:cs="TH SarabunPSK" w:hint="cs"/>
          <w:cs/>
        </w:rPr>
        <w:t xml:space="preserve">กฎกติกาในการสกัดข้อมูลให้โมเดลทั้ง 4 ดังนี้ </w:t>
      </w:r>
    </w:p>
    <w:p w14:paraId="0FCB4D27" w14:textId="77777777" w:rsidR="00517A6C" w:rsidRPr="00517A6C" w:rsidRDefault="00517A6C" w:rsidP="00517A6C">
      <w:pPr>
        <w:jc w:val="thaiDistribute"/>
        <w:rPr>
          <w:rFonts w:asciiTheme="majorBidi" w:hAnsiTheme="majorBidi" w:cstheme="majorBidi"/>
          <w:sz w:val="16"/>
          <w:szCs w:val="16"/>
        </w:rPr>
      </w:pPr>
    </w:p>
    <w:p w14:paraId="0B53F8E1" w14:textId="330AD1DB" w:rsidR="00517A6C" w:rsidRDefault="00517A6C" w:rsidP="00517A6C">
      <w:pPr>
        <w:jc w:val="center"/>
        <w:rPr>
          <w:rFonts w:ascii="TH SarabunPSK" w:hAnsi="TH SarabunPSK" w:cs="TH SarabunPSK"/>
        </w:rPr>
      </w:pPr>
      <w:r w:rsidRPr="00517A6C">
        <w:rPr>
          <w:rFonts w:ascii="TH SarabunPSK" w:hAnsi="TH SarabunPSK" w:cs="TH SarabunPSK"/>
          <w:noProof/>
          <w:cs/>
        </w:rPr>
        <w:drawing>
          <wp:inline distT="0" distB="0" distL="0" distR="0" wp14:anchorId="412192B4" wp14:editId="58601B90">
            <wp:extent cx="3755322" cy="3804599"/>
            <wp:effectExtent l="0" t="0" r="0" b="5715"/>
            <wp:docPr id="2698552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5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4299" cy="381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DC05" w14:textId="744687C4" w:rsidR="00513205" w:rsidRDefault="00517A6C" w:rsidP="0008515E">
      <w:pPr>
        <w:jc w:val="center"/>
        <w:rPr>
          <w:rFonts w:ascii="TH SarabunPSK" w:hAnsi="TH SarabunPSK" w:cs="TH SarabunPSK"/>
          <w:cs/>
        </w:rPr>
      </w:pPr>
      <w:r w:rsidRPr="004E4446">
        <w:rPr>
          <w:rFonts w:ascii="TH SarabunPSK" w:hAnsi="TH SarabunPSK" w:cs="TH SarabunPSK" w:hint="cs"/>
          <w:cs/>
        </w:rPr>
        <w:t>รูปที่ 3.</w:t>
      </w:r>
      <w:r>
        <w:rPr>
          <w:rFonts w:ascii="TH SarabunPSK" w:hAnsi="TH SarabunPSK" w:cs="TH SarabunPSK" w:hint="cs"/>
          <w:cs/>
        </w:rPr>
        <w:t>4</w:t>
      </w:r>
      <w:r w:rsidRPr="004E4446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กฎกติกาที่มอบให้แก่โมเดล</w:t>
      </w:r>
      <w:r w:rsidR="00986606">
        <w:rPr>
          <w:rFonts w:ascii="TH SarabunPSK" w:hAnsi="TH SarabunPSK" w:cs="TH SarabunPSK" w:hint="cs"/>
          <w:cs/>
        </w:rPr>
        <w:t xml:space="preserve">ทั้ง 4 </w:t>
      </w:r>
      <w:r>
        <w:rPr>
          <w:rFonts w:ascii="TH SarabunPSK" w:hAnsi="TH SarabunPSK" w:cs="TH SarabunPSK" w:hint="cs"/>
          <w:cs/>
        </w:rPr>
        <w:t>ในการสกัดข้อมูล</w:t>
      </w:r>
      <w:r w:rsidR="00986606">
        <w:rPr>
          <w:rFonts w:ascii="TH SarabunPSK" w:hAnsi="TH SarabunPSK" w:cs="TH SarabunPSK" w:hint="cs"/>
          <w:cs/>
        </w:rPr>
        <w:t>จากชุดทดสอบ</w:t>
      </w:r>
    </w:p>
    <w:p w14:paraId="61177576" w14:textId="77777777" w:rsidR="00517A6C" w:rsidRDefault="00517A6C" w:rsidP="00517A6C">
      <w:pPr>
        <w:jc w:val="center"/>
        <w:rPr>
          <w:rFonts w:ascii="Angsana New" w:hAnsi="Angsana New" w:cs="Angsana New"/>
          <w:sz w:val="16"/>
          <w:szCs w:val="16"/>
        </w:rPr>
      </w:pPr>
    </w:p>
    <w:p w14:paraId="551FE1A3" w14:textId="5DB2A43D" w:rsidR="00517A6C" w:rsidRDefault="00AE7F35" w:rsidP="00986606">
      <w:pPr>
        <w:ind w:firstLine="48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โดยภาพหลังได้รับคำตอบของ</w:t>
      </w:r>
      <w:r w:rsidR="00986606">
        <w:rPr>
          <w:rFonts w:ascii="TH SarabunPSK" w:hAnsi="TH SarabunPSK" w:cs="TH SarabunPSK" w:hint="cs"/>
          <w:cs/>
        </w:rPr>
        <w:t>ชุด</w:t>
      </w:r>
      <w:r>
        <w:rPr>
          <w:rFonts w:ascii="TH SarabunPSK" w:hAnsi="TH SarabunPSK" w:cs="TH SarabunPSK" w:hint="cs"/>
          <w:cs/>
        </w:rPr>
        <w:t>ทดสอบจากทั้ง 4 โมเดล ผู้พัฒนาได้ทำการคำนวณความแม่นยำ</w:t>
      </w:r>
      <w:r w:rsidRPr="00AE7F35">
        <w:rPr>
          <w:rFonts w:ascii="TH SarabunPSK" w:hAnsi="TH SarabunPSK" w:cs="TH SarabunPSK"/>
          <w:cs/>
        </w:rPr>
        <w:t>กา</w:t>
      </w:r>
      <w:r>
        <w:rPr>
          <w:rFonts w:ascii="TH SarabunPSK" w:hAnsi="TH SarabunPSK" w:cs="TH SarabunPSK" w:hint="cs"/>
          <w:cs/>
        </w:rPr>
        <w:t>ร</w:t>
      </w:r>
      <w:r w:rsidRPr="00AE7F35">
        <w:rPr>
          <w:rFonts w:ascii="TH SarabunPSK" w:hAnsi="TH SarabunPSK" w:cs="TH SarabunPSK"/>
          <w:cs/>
        </w:rPr>
        <w:t>ประเมินผลเชิงปริมาณโดยเปรียบเทียบกับ</w:t>
      </w:r>
      <w:r w:rsidR="00B03B9F" w:rsidRPr="00B03B9F">
        <w:rPr>
          <w:rFonts w:ascii="TH SarabunPSK" w:hAnsi="TH SarabunPSK" w:cs="TH SarabunPSK"/>
          <w:cs/>
        </w:rPr>
        <w:t>ชุดเฉลยที่ใช้เทียบความถูกต้อง</w:t>
      </w:r>
      <w:r w:rsidR="00B03B9F">
        <w:rPr>
          <w:rFonts w:ascii="TH SarabunPSK" w:hAnsi="TH SarabunPSK" w:cs="TH SarabunPSK" w:hint="cs"/>
          <w:cs/>
        </w:rPr>
        <w:t>ของข้อมูลที่ต้องสกัดได้</w:t>
      </w:r>
      <w:r>
        <w:rPr>
          <w:rFonts w:ascii="TH SarabunPSK" w:hAnsi="TH SarabunPSK" w:cs="TH SarabunPSK"/>
        </w:rPr>
        <w:t xml:space="preserve"> (ground truth)</w:t>
      </w:r>
      <w:r>
        <w:rPr>
          <w:rFonts w:ascii="TH SarabunPSK" w:hAnsi="TH SarabunPSK" w:cs="TH SarabunPSK" w:hint="cs"/>
          <w:cs/>
        </w:rPr>
        <w:t xml:space="preserve"> </w:t>
      </w:r>
      <w:r w:rsidRPr="00AE7F35">
        <w:rPr>
          <w:rFonts w:ascii="TH SarabunPSK" w:hAnsi="TH SarabunPSK" w:cs="TH SarabunPSK"/>
          <w:cs/>
        </w:rPr>
        <w:t xml:space="preserve">ด้วยค่า </w:t>
      </w:r>
      <w:r w:rsidRPr="00AE7F35">
        <w:rPr>
          <w:rFonts w:ascii="TH SarabunPSK" w:hAnsi="TH SarabunPSK" w:cs="TH SarabunPSK"/>
        </w:rPr>
        <w:t xml:space="preserve">TP, FP, FN, Precision, Recall </w:t>
      </w:r>
      <w:r w:rsidRPr="00AE7F35">
        <w:rPr>
          <w:rFonts w:ascii="TH SarabunPSK" w:hAnsi="TH SarabunPSK" w:cs="TH SarabunPSK"/>
          <w:cs/>
        </w:rPr>
        <w:t xml:space="preserve">และ </w:t>
      </w:r>
      <w:r w:rsidRPr="00AE7F35">
        <w:rPr>
          <w:rFonts w:ascii="TH SarabunPSK" w:hAnsi="TH SarabunPSK" w:cs="TH SarabunPSK"/>
        </w:rPr>
        <w:t>F</w:t>
      </w:r>
      <w:r w:rsidRPr="00AE7F35">
        <w:rPr>
          <w:rFonts w:ascii="TH SarabunPSK" w:hAnsi="TH SarabunPSK" w:cs="TH SarabunPSK"/>
          <w:cs/>
        </w:rPr>
        <w:t>1-</w:t>
      </w:r>
      <w:r w:rsidRPr="00AE7F35">
        <w:rPr>
          <w:rFonts w:ascii="TH SarabunPSK" w:hAnsi="TH SarabunPSK" w:cs="TH SarabunPSK"/>
        </w:rPr>
        <w:t>score</w:t>
      </w:r>
      <w:r>
        <w:rPr>
          <w:rFonts w:ascii="TH SarabunPSK" w:hAnsi="TH SarabunPSK" w:cs="TH SarabunPSK" w:hint="cs"/>
          <w:cs/>
        </w:rPr>
        <w:t xml:space="preserve"> </w:t>
      </w:r>
      <w:r w:rsidR="00986606">
        <w:rPr>
          <w:rFonts w:ascii="TH SarabunPSK" w:hAnsi="TH SarabunPSK" w:cs="TH SarabunPSK" w:hint="cs"/>
          <w:cs/>
        </w:rPr>
        <w:t>แล้วได้รับผลลัพธ์ออกมาดังนี้</w:t>
      </w:r>
    </w:p>
    <w:p w14:paraId="3B6A8D04" w14:textId="77777777" w:rsidR="00986606" w:rsidRPr="00986606" w:rsidRDefault="00986606" w:rsidP="00986606">
      <w:pPr>
        <w:ind w:firstLine="480"/>
        <w:jc w:val="center"/>
        <w:rPr>
          <w:rFonts w:asciiTheme="majorBidi" w:hAnsiTheme="majorBidi" w:cstheme="majorBidi"/>
          <w:sz w:val="16"/>
          <w:szCs w:val="16"/>
          <w:cs/>
        </w:rPr>
      </w:pPr>
    </w:p>
    <w:p w14:paraId="1689875D" w14:textId="220C18A2" w:rsidR="00AE7F35" w:rsidRDefault="00986606" w:rsidP="00986606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cs/>
        </w:rPr>
        <w:drawing>
          <wp:inline distT="0" distB="0" distL="0" distR="0" wp14:anchorId="4519B83F" wp14:editId="75B5BF08">
            <wp:extent cx="5388483" cy="1256427"/>
            <wp:effectExtent l="0" t="0" r="3175" b="1270"/>
            <wp:docPr id="10855905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501" cy="129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E25D" w14:textId="21277D5D" w:rsidR="00986606" w:rsidRDefault="00986606" w:rsidP="00986606">
      <w:pPr>
        <w:jc w:val="center"/>
        <w:rPr>
          <w:rFonts w:ascii="TH SarabunPSK" w:hAnsi="TH SarabunPSK" w:cs="TH SarabunPSK"/>
        </w:rPr>
      </w:pPr>
      <w:r w:rsidRPr="004E4446">
        <w:rPr>
          <w:rFonts w:ascii="TH SarabunPSK" w:hAnsi="TH SarabunPSK" w:cs="TH SarabunPSK" w:hint="cs"/>
          <w:cs/>
        </w:rPr>
        <w:t>รูปที่ 3.</w:t>
      </w:r>
      <w:r>
        <w:rPr>
          <w:rFonts w:ascii="TH SarabunPSK" w:hAnsi="TH SarabunPSK" w:cs="TH SarabunPSK" w:hint="cs"/>
          <w:cs/>
        </w:rPr>
        <w:t>5</w:t>
      </w:r>
      <w:r w:rsidRPr="004E4446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>ผลการประเมินความแม่นยำของโมเดล</w:t>
      </w:r>
    </w:p>
    <w:p w14:paraId="70AF2260" w14:textId="77777777" w:rsidR="00986606" w:rsidRDefault="00986606" w:rsidP="00986606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3385A0E4" w14:textId="77777777" w:rsidR="00986606" w:rsidRPr="000E08A6" w:rsidRDefault="00986606" w:rsidP="00986606">
      <w:pPr>
        <w:ind w:firstLine="720"/>
        <w:jc w:val="thaiDistribute"/>
        <w:rPr>
          <w:rFonts w:ascii="TH SarabunPSK" w:hAnsi="TH SarabunPSK" w:cs="TH SarabunPSK"/>
        </w:rPr>
      </w:pPr>
      <w:r w:rsidRPr="000E08A6">
        <w:rPr>
          <w:rFonts w:ascii="TH SarabunPSK" w:hAnsi="TH SarabunPSK" w:cs="TH SarabunPSK"/>
          <w:cs/>
        </w:rPr>
        <w:t xml:space="preserve">จากตารางพบว่า </w:t>
      </w:r>
      <w:r w:rsidRPr="000E08A6">
        <w:rPr>
          <w:rFonts w:ascii="TH SarabunPSK" w:hAnsi="TH SarabunPSK" w:cs="TH SarabunPSK"/>
        </w:rPr>
        <w:t xml:space="preserve">Claude </w:t>
      </w:r>
      <w:r w:rsidRPr="000E08A6">
        <w:rPr>
          <w:rFonts w:ascii="TH SarabunPSK" w:hAnsi="TH SarabunPSK" w:cs="TH SarabunPSK"/>
          <w:cs/>
        </w:rPr>
        <w:t xml:space="preserve">ให้ผลการประเมินสูงสุดในชุดทดสอบนี้ โดยมีค่า </w:t>
      </w:r>
      <w:r w:rsidRPr="000E08A6">
        <w:rPr>
          <w:rFonts w:ascii="TH SarabunPSK" w:hAnsi="TH SarabunPSK" w:cs="TH SarabunPSK"/>
        </w:rPr>
        <w:t>F</w:t>
      </w:r>
      <w:r w:rsidRPr="000E08A6">
        <w:rPr>
          <w:rFonts w:ascii="TH SarabunPSK" w:hAnsi="TH SarabunPSK" w:cs="TH SarabunPSK"/>
          <w:cs/>
        </w:rPr>
        <w:t>1-</w:t>
      </w:r>
      <w:r w:rsidRPr="000E08A6">
        <w:rPr>
          <w:rFonts w:ascii="TH SarabunPSK" w:hAnsi="TH SarabunPSK" w:cs="TH SarabunPSK"/>
        </w:rPr>
        <w:t xml:space="preserve">Score </w:t>
      </w:r>
      <w:r w:rsidRPr="000E08A6">
        <w:rPr>
          <w:rFonts w:ascii="TH SarabunPSK" w:hAnsi="TH SarabunPSK" w:cs="TH SarabunPSK"/>
          <w:cs/>
        </w:rPr>
        <w:t xml:space="preserve">เท่ากับ 0.9632 รองลงมาคือ </w:t>
      </w:r>
      <w:r w:rsidRPr="000E08A6">
        <w:rPr>
          <w:rFonts w:ascii="TH SarabunPSK" w:hAnsi="TH SarabunPSK" w:cs="TH SarabunPSK"/>
        </w:rPr>
        <w:t xml:space="preserve">Gemini </w:t>
      </w:r>
      <w:r w:rsidRPr="000E08A6">
        <w:rPr>
          <w:rFonts w:ascii="TH SarabunPSK" w:hAnsi="TH SarabunPSK" w:cs="TH SarabunPSK"/>
          <w:cs/>
        </w:rPr>
        <w:t>ที่ 0.9428</w:t>
      </w:r>
      <w:r w:rsidRPr="000E08A6">
        <w:rPr>
          <w:rFonts w:ascii="TH SarabunPSK" w:hAnsi="TH SarabunPSK" w:cs="TH SarabunPSK"/>
        </w:rPr>
        <w:t xml:space="preserve">, ChatGPT </w:t>
      </w:r>
      <w:r w:rsidRPr="000E08A6">
        <w:rPr>
          <w:rFonts w:ascii="TH SarabunPSK" w:hAnsi="TH SarabunPSK" w:cs="TH SarabunPSK"/>
          <w:cs/>
        </w:rPr>
        <w:t xml:space="preserve">ที่ 0.9293 และ </w:t>
      </w:r>
      <w:r w:rsidRPr="000E08A6">
        <w:rPr>
          <w:rFonts w:ascii="TH SarabunPSK" w:hAnsi="TH SarabunPSK" w:cs="TH SarabunPSK"/>
        </w:rPr>
        <w:t xml:space="preserve">Grok </w:t>
      </w:r>
      <w:r w:rsidRPr="000E08A6">
        <w:rPr>
          <w:rFonts w:ascii="TH SarabunPSK" w:hAnsi="TH SarabunPSK" w:cs="TH SarabunPSK"/>
          <w:cs/>
        </w:rPr>
        <w:t xml:space="preserve">ที่ 0.8972 ตามลำดับ เมื่อพิจารณาค่า </w:t>
      </w:r>
      <w:r w:rsidRPr="000E08A6">
        <w:rPr>
          <w:rFonts w:ascii="TH SarabunPSK" w:hAnsi="TH SarabunPSK" w:cs="TH SarabunPSK"/>
        </w:rPr>
        <w:t xml:space="preserve">Recall </w:t>
      </w:r>
      <w:r w:rsidRPr="000E08A6">
        <w:rPr>
          <w:rFonts w:ascii="TH SarabunPSK" w:hAnsi="TH SarabunPSK" w:cs="TH SarabunPSK"/>
          <w:cs/>
        </w:rPr>
        <w:t xml:space="preserve">พบว่า </w:t>
      </w:r>
      <w:r w:rsidRPr="000E08A6">
        <w:rPr>
          <w:rFonts w:ascii="TH SarabunPSK" w:hAnsi="TH SarabunPSK" w:cs="TH SarabunPSK"/>
        </w:rPr>
        <w:t xml:space="preserve">Claude </w:t>
      </w:r>
      <w:r w:rsidRPr="000E08A6">
        <w:rPr>
          <w:rFonts w:ascii="TH SarabunPSK" w:hAnsi="TH SarabunPSK" w:cs="TH SarabunPSK"/>
          <w:cs/>
        </w:rPr>
        <w:t xml:space="preserve">และ </w:t>
      </w:r>
      <w:r w:rsidRPr="000E08A6">
        <w:rPr>
          <w:rFonts w:ascii="TH SarabunPSK" w:hAnsi="TH SarabunPSK" w:cs="TH SarabunPSK"/>
        </w:rPr>
        <w:t xml:space="preserve">Gemini </w:t>
      </w:r>
      <w:r w:rsidRPr="000E08A6">
        <w:rPr>
          <w:rFonts w:ascii="TH SarabunPSK" w:hAnsi="TH SarabunPSK" w:cs="TH SarabunPSK"/>
          <w:cs/>
        </w:rPr>
        <w:t xml:space="preserve">มีค่าเท่ากันที่ 0.9289 ขณะที่ค่า </w:t>
      </w:r>
      <w:r w:rsidRPr="000E08A6">
        <w:rPr>
          <w:rFonts w:ascii="TH SarabunPSK" w:hAnsi="TH SarabunPSK" w:cs="TH SarabunPSK"/>
        </w:rPr>
        <w:t xml:space="preserve">Precision </w:t>
      </w:r>
      <w:r w:rsidRPr="000E08A6">
        <w:rPr>
          <w:rFonts w:ascii="TH SarabunPSK" w:hAnsi="TH SarabunPSK" w:cs="TH SarabunPSK"/>
          <w:cs/>
        </w:rPr>
        <w:t xml:space="preserve">สูงสุดเป็นของ </w:t>
      </w:r>
      <w:r w:rsidRPr="000E08A6">
        <w:rPr>
          <w:rFonts w:ascii="TH SarabunPSK" w:hAnsi="TH SarabunPSK" w:cs="TH SarabunPSK"/>
        </w:rPr>
        <w:t xml:space="preserve">Claude </w:t>
      </w:r>
      <w:r w:rsidRPr="000E08A6">
        <w:rPr>
          <w:rFonts w:ascii="TH SarabunPSK" w:hAnsi="TH SarabunPSK" w:cs="TH SarabunPSK"/>
          <w:cs/>
        </w:rPr>
        <w:t xml:space="preserve">ที่ </w:t>
      </w:r>
      <w:r w:rsidRPr="000E08A6">
        <w:rPr>
          <w:rFonts w:ascii="TH SarabunPSK" w:hAnsi="TH SarabunPSK" w:cs="TH SarabunPSK"/>
          <w:cs/>
        </w:rPr>
        <w:lastRenderedPageBreak/>
        <w:t xml:space="preserve">1.0000 โดยมี </w:t>
      </w:r>
      <w:r w:rsidRPr="000E08A6">
        <w:rPr>
          <w:rFonts w:ascii="TH SarabunPSK" w:hAnsi="TH SarabunPSK" w:cs="TH SarabunPSK"/>
        </w:rPr>
        <w:t xml:space="preserve">False Positive </w:t>
      </w:r>
      <w:r w:rsidRPr="000E08A6">
        <w:rPr>
          <w:rFonts w:ascii="TH SarabunPSK" w:hAnsi="TH SarabunPSK" w:cs="TH SarabunPSK"/>
          <w:cs/>
        </w:rPr>
        <w:t xml:space="preserve">เท่ากับ 0 ส่วน </w:t>
      </w:r>
      <w:r w:rsidRPr="000E08A6">
        <w:rPr>
          <w:rFonts w:ascii="TH SarabunPSK" w:hAnsi="TH SarabunPSK" w:cs="TH SarabunPSK"/>
        </w:rPr>
        <w:t xml:space="preserve">Gemini, ChatGPT </w:t>
      </w:r>
      <w:r w:rsidRPr="000E08A6">
        <w:rPr>
          <w:rFonts w:ascii="TH SarabunPSK" w:hAnsi="TH SarabunPSK" w:cs="TH SarabunPSK"/>
          <w:cs/>
        </w:rPr>
        <w:t xml:space="preserve">และ </w:t>
      </w:r>
      <w:r w:rsidRPr="000E08A6">
        <w:rPr>
          <w:rFonts w:ascii="TH SarabunPSK" w:hAnsi="TH SarabunPSK" w:cs="TH SarabunPSK"/>
        </w:rPr>
        <w:t xml:space="preserve">Grok </w:t>
      </w:r>
      <w:r w:rsidRPr="000E08A6">
        <w:rPr>
          <w:rFonts w:ascii="TH SarabunPSK" w:hAnsi="TH SarabunPSK" w:cs="TH SarabunPSK"/>
          <w:cs/>
        </w:rPr>
        <w:t xml:space="preserve">มี </w:t>
      </w:r>
      <w:r w:rsidRPr="000E08A6">
        <w:rPr>
          <w:rFonts w:ascii="TH SarabunPSK" w:hAnsi="TH SarabunPSK" w:cs="TH SarabunPSK"/>
        </w:rPr>
        <w:t xml:space="preserve">False Positive </w:t>
      </w:r>
      <w:r w:rsidRPr="000E08A6">
        <w:rPr>
          <w:rFonts w:ascii="TH SarabunPSK" w:hAnsi="TH SarabunPSK" w:cs="TH SarabunPSK"/>
          <w:cs/>
        </w:rPr>
        <w:t>เท่ากับ 24</w:t>
      </w:r>
      <w:r w:rsidRPr="000E08A6">
        <w:rPr>
          <w:rFonts w:ascii="TH SarabunPSK" w:hAnsi="TH SarabunPSK" w:cs="TH SarabunPSK"/>
        </w:rPr>
        <w:t xml:space="preserve">, </w:t>
      </w:r>
      <w:r w:rsidRPr="000E08A6">
        <w:rPr>
          <w:rFonts w:ascii="TH SarabunPSK" w:hAnsi="TH SarabunPSK" w:cs="TH SarabunPSK"/>
          <w:cs/>
        </w:rPr>
        <w:t>14 และ 40 ตามลำดับ</w:t>
      </w:r>
    </w:p>
    <w:p w14:paraId="608CF2FC" w14:textId="63ACC446" w:rsidR="00986606" w:rsidRDefault="00986606" w:rsidP="00986606">
      <w:pPr>
        <w:ind w:firstLine="480"/>
        <w:jc w:val="thaiDistribute"/>
        <w:rPr>
          <w:rFonts w:ascii="TH SarabunPSK" w:hAnsi="TH SarabunPSK" w:cs="TH SarabunPSK"/>
        </w:rPr>
      </w:pPr>
      <w:r w:rsidRPr="000E08A6">
        <w:rPr>
          <w:rFonts w:ascii="TH SarabunPSK" w:hAnsi="TH SarabunPSK" w:cs="TH SarabunPSK"/>
          <w:cs/>
        </w:rPr>
        <w:t xml:space="preserve">นอกจากนี้ </w:t>
      </w:r>
      <w:r w:rsidRPr="000E08A6">
        <w:rPr>
          <w:rFonts w:ascii="TH SarabunPSK" w:hAnsi="TH SarabunPSK" w:cs="TH SarabunPSK"/>
        </w:rPr>
        <w:t xml:space="preserve">ChatGPT </w:t>
      </w:r>
      <w:r w:rsidRPr="000E08A6">
        <w:rPr>
          <w:rFonts w:ascii="TH SarabunPSK" w:hAnsi="TH SarabunPSK" w:cs="TH SarabunPSK"/>
          <w:cs/>
        </w:rPr>
        <w:t xml:space="preserve">มีค่า </w:t>
      </w:r>
      <w:r w:rsidRPr="000E08A6">
        <w:rPr>
          <w:rFonts w:ascii="TH SarabunPSK" w:hAnsi="TH SarabunPSK" w:cs="TH SarabunPSK"/>
        </w:rPr>
        <w:t xml:space="preserve">Precision </w:t>
      </w:r>
      <w:r w:rsidRPr="000E08A6">
        <w:rPr>
          <w:rFonts w:ascii="TH SarabunPSK" w:hAnsi="TH SarabunPSK" w:cs="TH SarabunPSK"/>
          <w:cs/>
        </w:rPr>
        <w:t xml:space="preserve">เท่ากับ 0.9754 ซึ่งสูงกว่า </w:t>
      </w:r>
      <w:r w:rsidRPr="000E08A6">
        <w:rPr>
          <w:rFonts w:ascii="TH SarabunPSK" w:hAnsi="TH SarabunPSK" w:cs="TH SarabunPSK"/>
        </w:rPr>
        <w:t xml:space="preserve">Gemini </w:t>
      </w:r>
      <w:r w:rsidRPr="000E08A6">
        <w:rPr>
          <w:rFonts w:ascii="TH SarabunPSK" w:hAnsi="TH SarabunPSK" w:cs="TH SarabunPSK"/>
          <w:cs/>
        </w:rPr>
        <w:t xml:space="preserve">ที่ 0.9571 แต่มีค่า </w:t>
      </w:r>
      <w:r w:rsidRPr="000E08A6">
        <w:rPr>
          <w:rFonts w:ascii="TH SarabunPSK" w:hAnsi="TH SarabunPSK" w:cs="TH SarabunPSK"/>
        </w:rPr>
        <w:t xml:space="preserve">Recall </w:t>
      </w:r>
      <w:r w:rsidRPr="000E08A6">
        <w:rPr>
          <w:rFonts w:ascii="TH SarabunPSK" w:hAnsi="TH SarabunPSK" w:cs="TH SarabunPSK"/>
          <w:cs/>
        </w:rPr>
        <w:t xml:space="preserve">ต่ำกว่า </w:t>
      </w:r>
      <w:r w:rsidRPr="000E08A6">
        <w:rPr>
          <w:rFonts w:ascii="TH SarabunPSK" w:hAnsi="TH SarabunPSK" w:cs="TH SarabunPSK"/>
        </w:rPr>
        <w:t xml:space="preserve">Gemini </w:t>
      </w:r>
      <w:r w:rsidRPr="000E08A6">
        <w:rPr>
          <w:rFonts w:ascii="TH SarabunPSK" w:hAnsi="TH SarabunPSK" w:cs="TH SarabunPSK"/>
          <w:cs/>
        </w:rPr>
        <w:t xml:space="preserve">คือ 0.8891 เทียบกับ 0.9289 ขณะที่ </w:t>
      </w:r>
      <w:r w:rsidRPr="000E08A6">
        <w:rPr>
          <w:rFonts w:ascii="TH SarabunPSK" w:hAnsi="TH SarabunPSK" w:cs="TH SarabunPSK"/>
        </w:rPr>
        <w:t xml:space="preserve">Grok </w:t>
      </w:r>
      <w:r w:rsidRPr="000E08A6">
        <w:rPr>
          <w:rFonts w:ascii="TH SarabunPSK" w:hAnsi="TH SarabunPSK" w:cs="TH SarabunPSK"/>
          <w:cs/>
        </w:rPr>
        <w:t xml:space="preserve">มีค่า </w:t>
      </w:r>
      <w:r w:rsidRPr="000E08A6">
        <w:rPr>
          <w:rFonts w:ascii="TH SarabunPSK" w:hAnsi="TH SarabunPSK" w:cs="TH SarabunPSK"/>
        </w:rPr>
        <w:t>F</w:t>
      </w:r>
      <w:r w:rsidRPr="000E08A6">
        <w:rPr>
          <w:rFonts w:ascii="TH SarabunPSK" w:hAnsi="TH SarabunPSK" w:cs="TH SarabunPSK"/>
          <w:cs/>
        </w:rPr>
        <w:t>1-</w:t>
      </w:r>
      <w:r w:rsidRPr="000E08A6">
        <w:rPr>
          <w:rFonts w:ascii="TH SarabunPSK" w:hAnsi="TH SarabunPSK" w:cs="TH SarabunPSK"/>
        </w:rPr>
        <w:t xml:space="preserve">Score </w:t>
      </w:r>
      <w:r w:rsidRPr="000E08A6">
        <w:rPr>
          <w:rFonts w:ascii="TH SarabunPSK" w:hAnsi="TH SarabunPSK" w:cs="TH SarabunPSK"/>
          <w:cs/>
        </w:rPr>
        <w:t xml:space="preserve">ต่ำสุดที่ 0.8972 และมี </w:t>
      </w:r>
      <w:r w:rsidRPr="000E08A6">
        <w:rPr>
          <w:rFonts w:ascii="TH SarabunPSK" w:hAnsi="TH SarabunPSK" w:cs="TH SarabunPSK"/>
        </w:rPr>
        <w:t xml:space="preserve">False Negative </w:t>
      </w:r>
      <w:r w:rsidRPr="000E08A6">
        <w:rPr>
          <w:rFonts w:ascii="TH SarabunPSK" w:hAnsi="TH SarabunPSK" w:cs="TH SarabunPSK"/>
          <w:cs/>
        </w:rPr>
        <w:t xml:space="preserve">เท่ากับ 75 ผลการเปรียบเทียบดังกล่าวสะท้อนว่า </w:t>
      </w:r>
      <w:r w:rsidRPr="000E08A6">
        <w:rPr>
          <w:rFonts w:ascii="TH SarabunPSK" w:hAnsi="TH SarabunPSK" w:cs="TH SarabunPSK"/>
        </w:rPr>
        <w:t xml:space="preserve">Claude </w:t>
      </w:r>
      <w:r w:rsidRPr="000E08A6">
        <w:rPr>
          <w:rFonts w:ascii="TH SarabunPSK" w:hAnsi="TH SarabunPSK" w:cs="TH SarabunPSK"/>
          <w:cs/>
        </w:rPr>
        <w:t xml:space="preserve">ให้ผลเชิงประสิทธิภาพสูงสุดภายใต้ชุดทดสอบนี้ ขณะที่ </w:t>
      </w:r>
      <w:r w:rsidRPr="000E08A6">
        <w:rPr>
          <w:rFonts w:ascii="TH SarabunPSK" w:hAnsi="TH SarabunPSK" w:cs="TH SarabunPSK"/>
        </w:rPr>
        <w:t xml:space="preserve">Gemini </w:t>
      </w:r>
      <w:r w:rsidRPr="000E08A6">
        <w:rPr>
          <w:rFonts w:ascii="TH SarabunPSK" w:hAnsi="TH SarabunPSK" w:cs="TH SarabunPSK"/>
          <w:cs/>
        </w:rPr>
        <w:t>ให้ผลรองลงมาแต่ยังอยู่ในระดับสูง</w:t>
      </w:r>
      <w:r>
        <w:rPr>
          <w:rFonts w:ascii="TH SarabunPSK" w:hAnsi="TH SarabunPSK" w:cs="TH SarabunPSK" w:hint="cs"/>
          <w:cs/>
        </w:rPr>
        <w:t xml:space="preserve"> แต่ด้วย</w:t>
      </w:r>
      <w:r w:rsidRPr="000E08A6">
        <w:rPr>
          <w:rFonts w:ascii="TH SarabunPSK" w:hAnsi="TH SarabunPSK" w:cs="TH SarabunPSK"/>
          <w:cs/>
        </w:rPr>
        <w:t xml:space="preserve">ในการคัดเลือกโมเดลสำหรับระบบต้นแบบ ผู้พัฒนาไม่ได้พิจารณาจากค่าประสิทธิภาพเพียงอย่างเดียว แต่พิจารณาร่วมกับข้อจำกัดด้านเวลาในการพัฒนา ความสะดวกในการเชื่อมต่อผ่าน </w:t>
      </w:r>
      <w:r w:rsidRPr="000E08A6">
        <w:rPr>
          <w:rFonts w:ascii="TH SarabunPSK" w:hAnsi="TH SarabunPSK" w:cs="TH SarabunPSK"/>
        </w:rPr>
        <w:t xml:space="preserve">API </w:t>
      </w:r>
      <w:r w:rsidRPr="000E08A6">
        <w:rPr>
          <w:rFonts w:ascii="TH SarabunPSK" w:hAnsi="TH SarabunPSK" w:cs="TH SarabunPSK"/>
          <w:cs/>
        </w:rPr>
        <w:t xml:space="preserve">และต้นทุนการใช้งานของโมเดลภายนอก ด้วยเหตุนี้ ผู้พัฒนาจึงเลือกใช้ </w:t>
      </w:r>
      <w:r w:rsidRPr="000E08A6">
        <w:rPr>
          <w:rFonts w:ascii="TH SarabunPSK" w:hAnsi="TH SarabunPSK" w:cs="TH SarabunPSK"/>
        </w:rPr>
        <w:t xml:space="preserve">Gemini API </w:t>
      </w:r>
      <w:r w:rsidRPr="000E08A6">
        <w:rPr>
          <w:rFonts w:ascii="TH SarabunPSK" w:hAnsi="TH SarabunPSK" w:cs="TH SarabunPSK"/>
          <w:cs/>
        </w:rPr>
        <w:t>เป็นโมเดลหลักของระบบในปัจจุบัน</w:t>
      </w:r>
    </w:p>
    <w:p w14:paraId="79DD6DCC" w14:textId="77777777" w:rsidR="00986606" w:rsidRPr="00986606" w:rsidRDefault="00986606" w:rsidP="00986606">
      <w:pPr>
        <w:ind w:firstLine="480"/>
        <w:jc w:val="thaiDistribute"/>
        <w:rPr>
          <w:rFonts w:ascii="TH SarabunPSK" w:hAnsi="TH SarabunPSK" w:cs="TH SarabunPSK"/>
          <w:cs/>
        </w:rPr>
      </w:pPr>
    </w:p>
    <w:p w14:paraId="3C01A63A" w14:textId="3ECA2638" w:rsidR="007C3635" w:rsidRDefault="007C3635" w:rsidP="007C3635">
      <w:pPr>
        <w:numPr>
          <w:ilvl w:val="1"/>
          <w:numId w:val="28"/>
        </w:numPr>
        <w:tabs>
          <w:tab w:val="num" w:pos="480"/>
        </w:tabs>
        <w:ind w:left="480" w:hanging="48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7C3635">
        <w:rPr>
          <w:rFonts w:ascii="TH SarabunPSK" w:hAnsi="TH SarabunPSK" w:cs="TH SarabunPSK"/>
          <w:b/>
          <w:bCs/>
          <w:sz w:val="36"/>
          <w:szCs w:val="36"/>
          <w:cs/>
        </w:rPr>
        <w:t>การพัฒนาเว็บแอปพลิเคชัน</w:t>
      </w:r>
    </w:p>
    <w:bookmarkEnd w:id="0"/>
    <w:p w14:paraId="1DE2554A" w14:textId="7173E08B" w:rsidR="007C3635" w:rsidRDefault="007C3635" w:rsidP="007C3635">
      <w:pPr>
        <w:ind w:firstLine="480"/>
        <w:jc w:val="thaiDistribute"/>
        <w:rPr>
          <w:rFonts w:ascii="TH SarabunPSK" w:hAnsi="TH SarabunPSK" w:cs="TH SarabunPSK"/>
        </w:rPr>
      </w:pPr>
      <w:r w:rsidRPr="007C3635">
        <w:rPr>
          <w:rFonts w:ascii="TH SarabunPSK" w:hAnsi="TH SarabunPSK" w:cs="TH SarabunPSK"/>
          <w:cs/>
        </w:rPr>
        <w:t xml:space="preserve">ผู้พัฒนาได้พัฒนาเว็บต้นแบบด้วย </w:t>
      </w:r>
      <w:proofErr w:type="spellStart"/>
      <w:r w:rsidRPr="007C3635">
        <w:rPr>
          <w:rFonts w:ascii="TH SarabunPSK" w:hAnsi="TH SarabunPSK" w:cs="TH SarabunPSK"/>
        </w:rPr>
        <w:t>Streamlit</w:t>
      </w:r>
      <w:proofErr w:type="spellEnd"/>
      <w:r w:rsidRPr="007C3635">
        <w:rPr>
          <w:rFonts w:ascii="TH SarabunPSK" w:hAnsi="TH SarabunPSK" w:cs="TH SarabunPSK"/>
        </w:rPr>
        <w:t xml:space="preserve"> </w:t>
      </w:r>
      <w:r w:rsidRPr="007C3635">
        <w:rPr>
          <w:rFonts w:ascii="TH SarabunPSK" w:hAnsi="TH SarabunPSK" w:cs="TH SarabunPSK"/>
          <w:cs/>
        </w:rPr>
        <w:t>เพื่อให้ผู้ใช้</w:t>
      </w:r>
      <w:proofErr w:type="spellStart"/>
      <w:r w:rsidRPr="007C3635">
        <w:rPr>
          <w:rFonts w:ascii="TH SarabunPSK" w:hAnsi="TH SarabunPSK" w:cs="TH SarabunPSK"/>
          <w:cs/>
        </w:rPr>
        <w:t>อัปโห</w:t>
      </w:r>
      <w:proofErr w:type="spellEnd"/>
      <w:r w:rsidRPr="007C3635">
        <w:rPr>
          <w:rFonts w:ascii="TH SarabunPSK" w:hAnsi="TH SarabunPSK" w:cs="TH SarabunPSK"/>
          <w:cs/>
        </w:rPr>
        <w:t>ลดไฟล์หรือบันทึกเสียง พร้อมทั้งแสดงข้อความที่ถูกถอดเสียงออกมาในแบบฟอร์มดังภาพ ตัวเว็บประกอบด้วย</w:t>
      </w:r>
    </w:p>
    <w:p w14:paraId="3118DFE8" w14:textId="77777777" w:rsidR="007C3635" w:rsidRPr="007C3635" w:rsidRDefault="007C3635" w:rsidP="007C3635">
      <w:pPr>
        <w:pStyle w:val="a"/>
      </w:pPr>
      <w:r w:rsidRPr="007C3635">
        <w:rPr>
          <w:cs/>
        </w:rPr>
        <w:t>หน้าสำหรับบันทึกเสียง</w:t>
      </w:r>
    </w:p>
    <w:p w14:paraId="2252894C" w14:textId="77777777" w:rsidR="007C3635" w:rsidRPr="007C3635" w:rsidRDefault="007C3635" w:rsidP="007C3635">
      <w:pPr>
        <w:pStyle w:val="a"/>
      </w:pPr>
      <w:r w:rsidRPr="007C3635">
        <w:rPr>
          <w:cs/>
        </w:rPr>
        <w:t>หน้าสำหรับ</w:t>
      </w:r>
      <w:proofErr w:type="spellStart"/>
      <w:r w:rsidRPr="007C3635">
        <w:rPr>
          <w:cs/>
        </w:rPr>
        <w:t>อัปโห</w:t>
      </w:r>
      <w:proofErr w:type="spellEnd"/>
      <w:r w:rsidRPr="007C3635">
        <w:rPr>
          <w:cs/>
        </w:rPr>
        <w:t>ลดไฟล์เสียง</w:t>
      </w:r>
    </w:p>
    <w:p w14:paraId="5369DD0F" w14:textId="77777777" w:rsidR="007C3635" w:rsidRPr="007C3635" w:rsidRDefault="007C3635" w:rsidP="007C3635">
      <w:pPr>
        <w:pStyle w:val="a"/>
      </w:pPr>
      <w:r w:rsidRPr="007C3635">
        <w:rPr>
          <w:cs/>
        </w:rPr>
        <w:t>หน้าสำหรับแสดงผลข้อความและข้อมูลที่สกัดได้</w:t>
      </w:r>
    </w:p>
    <w:p w14:paraId="516B29D2" w14:textId="1F5267FC" w:rsidR="007C3635" w:rsidRDefault="007C3635" w:rsidP="007C3635">
      <w:pPr>
        <w:pStyle w:val="a"/>
      </w:pPr>
      <w:r w:rsidRPr="007C3635">
        <w:rPr>
          <w:cs/>
        </w:rPr>
        <w:t>ฟังก์ชันสำหรับจัดเก็บข้อมูลลงไฟล์</w:t>
      </w:r>
    </w:p>
    <w:p w14:paraId="33908357" w14:textId="77777777" w:rsidR="00DB671B" w:rsidRPr="00DB671B" w:rsidRDefault="00DB671B" w:rsidP="00DB671B">
      <w:pPr>
        <w:rPr>
          <w:rFonts w:ascii="Angsana New" w:hAnsi="Angsana New" w:cs="Angsana New"/>
          <w:sz w:val="16"/>
          <w:szCs w:val="16"/>
        </w:rPr>
      </w:pPr>
    </w:p>
    <w:p w14:paraId="0AD629E7" w14:textId="5F0F81C8" w:rsidR="007C3635" w:rsidRDefault="00DB671B" w:rsidP="00DB671B">
      <w:pPr>
        <w:jc w:val="center"/>
        <w:rPr>
          <w:rFonts w:ascii="TH SarabunPSK" w:hAnsi="TH SarabunPSK" w:cs="TH SarabunPSK"/>
        </w:rPr>
      </w:pPr>
      <w:r>
        <w:rPr>
          <w:noProof/>
        </w:rPr>
        <w:drawing>
          <wp:inline distT="0" distB="0" distL="0" distR="0" wp14:anchorId="0C4CA37B" wp14:editId="1D6FFB2D">
            <wp:extent cx="3133725" cy="1720893"/>
            <wp:effectExtent l="0" t="0" r="0" b="0"/>
            <wp:docPr id="1079202695" name="รูปภาพ 3" descr="Getting Started with Streamlit and Custom Streamlit Components | by Santosh  Shinde | Level Up C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tting Started with Streamlit and Custom Streamlit Components | by Santosh  Shinde | Level Up Cod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919" cy="17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5913" w14:textId="31DDA1B2" w:rsidR="00DB671B" w:rsidRDefault="00DB671B" w:rsidP="00DB671B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รูปที่ 3. โครงสร้าง </w:t>
      </w:r>
      <w:proofErr w:type="spellStart"/>
      <w:r>
        <w:rPr>
          <w:rFonts w:ascii="TH SarabunPSK" w:hAnsi="TH SarabunPSK" w:cs="TH SarabunPSK"/>
        </w:rPr>
        <w:t>Streamlit</w:t>
      </w:r>
      <w:proofErr w:type="spellEnd"/>
    </w:p>
    <w:p w14:paraId="7D344E3D" w14:textId="1E444985" w:rsidR="006158E7" w:rsidRPr="00DB671B" w:rsidRDefault="006158E7" w:rsidP="00DB671B">
      <w:pPr>
        <w:spacing w:before="240"/>
        <w:rPr>
          <w:rFonts w:ascii="TH SarabunPSK" w:hAnsi="TH SarabunPSK" w:cs="TH SarabunPSK"/>
          <w:b/>
          <w:bCs/>
          <w:sz w:val="36"/>
          <w:szCs w:val="36"/>
        </w:rPr>
      </w:pPr>
    </w:p>
    <w:p w14:paraId="5AAA714B" w14:textId="77777777" w:rsidR="00E94314" w:rsidRPr="001D74C6" w:rsidRDefault="00E94314" w:rsidP="00E506DF">
      <w:pPr>
        <w:rPr>
          <w:rFonts w:ascii="TH SarabunPSK" w:hAnsi="TH SarabunPSK" w:cs="TH SarabunPSK"/>
        </w:rPr>
      </w:pPr>
    </w:p>
    <w:p w14:paraId="41604930" w14:textId="2FEC288C" w:rsidR="00E94314" w:rsidRPr="001D74C6" w:rsidRDefault="00E94314" w:rsidP="00E94314">
      <w:pPr>
        <w:rPr>
          <w:rFonts w:ascii="TH SarabunPSK" w:hAnsi="TH SarabunPSK" w:cs="TH SarabunPSK"/>
          <w:cs/>
        </w:rPr>
      </w:pPr>
      <w:r w:rsidRPr="001D74C6">
        <w:rPr>
          <w:rFonts w:ascii="TH SarabunPSK" w:hAnsi="TH SarabunPSK" w:cs="TH SarabunPSK"/>
          <w:cs/>
        </w:rPr>
        <w:tab/>
      </w:r>
    </w:p>
    <w:sectPr w:rsidR="00E94314" w:rsidRPr="001D74C6" w:rsidSect="00373CDA">
      <w:headerReference w:type="even" r:id="rId14"/>
      <w:headerReference w:type="default" r:id="rId15"/>
      <w:pgSz w:w="11906" w:h="16838"/>
      <w:pgMar w:top="1440" w:right="964" w:bottom="1440" w:left="1797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60093" w14:textId="77777777" w:rsidR="0085302D" w:rsidRDefault="0085302D">
      <w:r>
        <w:separator/>
      </w:r>
    </w:p>
  </w:endnote>
  <w:endnote w:type="continuationSeparator" w:id="0">
    <w:p w14:paraId="51CFCC9C" w14:textId="77777777" w:rsidR="0085302D" w:rsidRDefault="00853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Baijam">
    <w:altName w:val="Microsoft Sans Serif"/>
    <w:charset w:val="00"/>
    <w:family w:val="auto"/>
    <w:pitch w:val="variable"/>
    <w:sig w:usb0="A100002F" w:usb1="5000204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F0ED" w14:textId="77777777" w:rsidR="0085302D" w:rsidRDefault="0085302D">
      <w:r>
        <w:separator/>
      </w:r>
    </w:p>
  </w:footnote>
  <w:footnote w:type="continuationSeparator" w:id="0">
    <w:p w14:paraId="19D9EF4C" w14:textId="77777777" w:rsidR="0085302D" w:rsidRDefault="00853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3A1D" w14:textId="77777777" w:rsidR="00993E12" w:rsidRDefault="00993E12" w:rsidP="00685871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08A5A07" w14:textId="77777777" w:rsidR="00993E12" w:rsidRDefault="00993E12" w:rsidP="00373CDA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A6A7" w14:textId="77777777" w:rsidR="00993E12" w:rsidRPr="001D74C6" w:rsidRDefault="00993E12" w:rsidP="00685871">
    <w:pPr>
      <w:pStyle w:val="a8"/>
      <w:framePr w:wrap="around" w:vAnchor="text" w:hAnchor="margin" w:xAlign="right" w:y="1"/>
      <w:rPr>
        <w:rStyle w:val="a9"/>
        <w:rFonts w:ascii="TH SarabunPSK" w:hAnsi="TH SarabunPSK" w:cs="TH SarabunPSK"/>
      </w:rPr>
    </w:pPr>
    <w:r w:rsidRPr="001D74C6">
      <w:rPr>
        <w:rStyle w:val="a9"/>
        <w:rFonts w:ascii="TH SarabunPSK" w:hAnsi="TH SarabunPSK" w:cs="TH SarabunPSK"/>
      </w:rPr>
      <w:fldChar w:fldCharType="begin"/>
    </w:r>
    <w:r w:rsidRPr="001D74C6">
      <w:rPr>
        <w:rStyle w:val="a9"/>
        <w:rFonts w:ascii="TH SarabunPSK" w:hAnsi="TH SarabunPSK" w:cs="TH SarabunPSK"/>
      </w:rPr>
      <w:instrText xml:space="preserve">PAGE  </w:instrText>
    </w:r>
    <w:r w:rsidRPr="001D74C6">
      <w:rPr>
        <w:rStyle w:val="a9"/>
        <w:rFonts w:ascii="TH SarabunPSK" w:hAnsi="TH SarabunPSK" w:cs="TH SarabunPSK"/>
      </w:rPr>
      <w:fldChar w:fldCharType="separate"/>
    </w:r>
    <w:r w:rsidR="00686DDC">
      <w:rPr>
        <w:rStyle w:val="a9"/>
        <w:rFonts w:ascii="TH SarabunPSK" w:hAnsi="TH SarabunPSK" w:cs="TH SarabunPSK"/>
        <w:noProof/>
      </w:rPr>
      <w:t>2</w:t>
    </w:r>
    <w:r w:rsidRPr="001D74C6">
      <w:rPr>
        <w:rStyle w:val="a9"/>
        <w:rFonts w:ascii="TH SarabunPSK" w:hAnsi="TH SarabunPSK" w:cs="TH SarabunPSK"/>
      </w:rPr>
      <w:fldChar w:fldCharType="end"/>
    </w:r>
  </w:p>
  <w:p w14:paraId="52921C13" w14:textId="77777777" w:rsidR="00993E12" w:rsidRDefault="00993E12" w:rsidP="00373CDA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B20CE52"/>
    <w:lvl w:ilvl="0">
      <w:start w:val="1"/>
      <w:numFmt w:val="decimal"/>
      <w:lvlText w:val="%1."/>
      <w:lvlJc w:val="left"/>
      <w:pPr>
        <w:tabs>
          <w:tab w:val="num" w:pos="2932"/>
        </w:tabs>
        <w:ind w:left="2932" w:hanging="360"/>
      </w:pPr>
    </w:lvl>
  </w:abstractNum>
  <w:abstractNum w:abstractNumId="1" w15:restartNumberingAfterBreak="0">
    <w:nsid w:val="FFFFFF7D"/>
    <w:multiLevelType w:val="singleLevel"/>
    <w:tmpl w:val="25E8BA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2BCA2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64A69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F9230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0EF5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F44F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1233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8E4CE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1EAE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570CD"/>
    <w:multiLevelType w:val="hybridMultilevel"/>
    <w:tmpl w:val="8A14A68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04002B21"/>
    <w:multiLevelType w:val="hybridMultilevel"/>
    <w:tmpl w:val="97A29972"/>
    <w:lvl w:ilvl="0" w:tplc="04090011">
      <w:start w:val="1"/>
      <w:numFmt w:val="decimal"/>
      <w:lvlText w:val="%1)"/>
      <w:lvlJc w:val="left"/>
      <w:pPr>
        <w:ind w:left="1840" w:hanging="360"/>
      </w:p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2" w15:restartNumberingAfterBreak="0">
    <w:nsid w:val="081E14A3"/>
    <w:multiLevelType w:val="hybridMultilevel"/>
    <w:tmpl w:val="EEE216CE"/>
    <w:lvl w:ilvl="0" w:tplc="2DD8024C">
      <w:start w:val="1"/>
      <w:numFmt w:val="decimal"/>
      <w:lvlText w:val="1.%1"/>
      <w:lvlJc w:val="left"/>
      <w:pPr>
        <w:ind w:left="360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21567C"/>
    <w:multiLevelType w:val="hybridMultilevel"/>
    <w:tmpl w:val="7B501364"/>
    <w:lvl w:ilvl="0" w:tplc="04090017">
      <w:start w:val="1"/>
      <w:numFmt w:val="lowerLetter"/>
      <w:lvlText w:val="%1)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4" w15:restartNumberingAfterBreak="0">
    <w:nsid w:val="0AB915E0"/>
    <w:multiLevelType w:val="multilevel"/>
    <w:tmpl w:val="ECD687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3.3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F820E82"/>
    <w:multiLevelType w:val="hybridMultilevel"/>
    <w:tmpl w:val="A26ECDA2"/>
    <w:lvl w:ilvl="0" w:tplc="C76E7716">
      <w:start w:val="1"/>
      <w:numFmt w:val="bullet"/>
      <w:pStyle w:val="a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136C5976"/>
    <w:multiLevelType w:val="multilevel"/>
    <w:tmpl w:val="D38ADA6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3.4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C477543"/>
    <w:multiLevelType w:val="hybridMultilevel"/>
    <w:tmpl w:val="DAC2CC3C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D197E8B"/>
    <w:multiLevelType w:val="hybridMultilevel"/>
    <w:tmpl w:val="A5206EC2"/>
    <w:lvl w:ilvl="0" w:tplc="7FF448E8">
      <w:start w:val="1"/>
      <w:numFmt w:val="decimal"/>
      <w:lvlText w:val="3.3.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F814D1"/>
    <w:multiLevelType w:val="multilevel"/>
    <w:tmpl w:val="32CAC7E4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28B73569"/>
    <w:multiLevelType w:val="hybridMultilevel"/>
    <w:tmpl w:val="87D0A0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B093D14"/>
    <w:multiLevelType w:val="hybridMultilevel"/>
    <w:tmpl w:val="AB9C0D5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 w15:restartNumberingAfterBreak="0">
    <w:nsid w:val="2C7B2252"/>
    <w:multiLevelType w:val="hybridMultilevel"/>
    <w:tmpl w:val="CBDAE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EC6DEF"/>
    <w:multiLevelType w:val="hybridMultilevel"/>
    <w:tmpl w:val="676C255E"/>
    <w:lvl w:ilvl="0" w:tplc="CB32C844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B05870"/>
    <w:multiLevelType w:val="hybridMultilevel"/>
    <w:tmpl w:val="3CBC4D3E"/>
    <w:lvl w:ilvl="0" w:tplc="EE20C300">
      <w:start w:val="1"/>
      <w:numFmt w:val="low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5" w15:restartNumberingAfterBreak="0">
    <w:nsid w:val="2F1D23E2"/>
    <w:multiLevelType w:val="hybridMultilevel"/>
    <w:tmpl w:val="B86A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9A1F04"/>
    <w:multiLevelType w:val="hybridMultilevel"/>
    <w:tmpl w:val="8B5CC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14635D"/>
    <w:multiLevelType w:val="hybridMultilevel"/>
    <w:tmpl w:val="936AEFAA"/>
    <w:lvl w:ilvl="0" w:tplc="E31EA86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236365"/>
    <w:multiLevelType w:val="multilevel"/>
    <w:tmpl w:val="D21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45245"/>
    <w:multiLevelType w:val="hybridMultilevel"/>
    <w:tmpl w:val="E918F90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04F66CE"/>
    <w:multiLevelType w:val="hybridMultilevel"/>
    <w:tmpl w:val="76B2E86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14F2D89"/>
    <w:multiLevelType w:val="hybridMultilevel"/>
    <w:tmpl w:val="1CDA56B0"/>
    <w:lvl w:ilvl="0" w:tplc="FCB8C796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0275A7"/>
    <w:multiLevelType w:val="hybridMultilevel"/>
    <w:tmpl w:val="D4D45F9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4BEE23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2C92C28"/>
    <w:multiLevelType w:val="hybridMultilevel"/>
    <w:tmpl w:val="D30E3C6E"/>
    <w:lvl w:ilvl="0" w:tplc="3B548076">
      <w:start w:val="1"/>
      <w:numFmt w:val="decimal"/>
      <w:pStyle w:val="2"/>
      <w:lvlText w:val="2.%1"/>
      <w:lvlJc w:val="left"/>
      <w:pPr>
        <w:ind w:left="785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7510595"/>
    <w:multiLevelType w:val="multilevel"/>
    <w:tmpl w:val="933287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A53785A"/>
    <w:multiLevelType w:val="hybridMultilevel"/>
    <w:tmpl w:val="BDE0C45C"/>
    <w:lvl w:ilvl="0" w:tplc="6A025E18">
      <w:start w:val="1"/>
      <w:numFmt w:val="decimal"/>
      <w:lvlText w:val="3.4.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72387E"/>
    <w:multiLevelType w:val="hybridMultilevel"/>
    <w:tmpl w:val="16063FE8"/>
    <w:lvl w:ilvl="0" w:tplc="EE20C3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D973704"/>
    <w:multiLevelType w:val="multilevel"/>
    <w:tmpl w:val="933287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F6C6C3C"/>
    <w:multiLevelType w:val="multilevel"/>
    <w:tmpl w:val="0534FFA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50E1B0B"/>
    <w:multiLevelType w:val="hybridMultilevel"/>
    <w:tmpl w:val="424A6C0E"/>
    <w:lvl w:ilvl="0" w:tplc="EE20C300">
      <w:start w:val="1"/>
      <w:numFmt w:val="lowerLetter"/>
      <w:lvlText w:val="(%1)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D1582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B7830BA"/>
    <w:multiLevelType w:val="hybridMultilevel"/>
    <w:tmpl w:val="266EA510"/>
    <w:lvl w:ilvl="0" w:tplc="FCB8C796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D73C68"/>
    <w:multiLevelType w:val="hybridMultilevel"/>
    <w:tmpl w:val="4894BE9C"/>
    <w:lvl w:ilvl="0" w:tplc="FCB8C796">
      <w:start w:val="1"/>
      <w:numFmt w:val="decimal"/>
      <w:lvlText w:val="3.2.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6CDD2E30"/>
    <w:multiLevelType w:val="hybridMultilevel"/>
    <w:tmpl w:val="9A0AEAF0"/>
    <w:lvl w:ilvl="0" w:tplc="9FD2E036">
      <w:start w:val="1"/>
      <w:numFmt w:val="decimal"/>
      <w:pStyle w:val="1"/>
      <w:lvlText w:val="1.%1"/>
      <w:lvlJc w:val="left"/>
      <w:pPr>
        <w:ind w:left="786" w:hanging="360"/>
      </w:pPr>
      <w:rPr>
        <w:rFonts w:hint="default"/>
        <w:b/>
        <w:bCs/>
        <w:i w:val="0"/>
        <w:iCs w:val="0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8148E"/>
    <w:multiLevelType w:val="hybridMultilevel"/>
    <w:tmpl w:val="91FE4DC8"/>
    <w:lvl w:ilvl="0" w:tplc="FCB8C796">
      <w:start w:val="1"/>
      <w:numFmt w:val="decimal"/>
      <w:lvlText w:val="3.2.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6" w15:restartNumberingAfterBreak="0">
    <w:nsid w:val="6E253F60"/>
    <w:multiLevelType w:val="hybridMultilevel"/>
    <w:tmpl w:val="1D14FB8A"/>
    <w:lvl w:ilvl="0" w:tplc="FCB8C796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8C6E18"/>
    <w:multiLevelType w:val="multilevel"/>
    <w:tmpl w:val="1930ABE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2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5A87DF8"/>
    <w:multiLevelType w:val="multilevel"/>
    <w:tmpl w:val="3E049A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9" w15:restartNumberingAfterBreak="0">
    <w:nsid w:val="7CC13D45"/>
    <w:multiLevelType w:val="hybridMultilevel"/>
    <w:tmpl w:val="A61E6070"/>
    <w:lvl w:ilvl="0" w:tplc="EE20C300">
      <w:start w:val="1"/>
      <w:numFmt w:val="lowerLetter"/>
      <w:lvlText w:val="(%1)"/>
      <w:lvlJc w:val="left"/>
      <w:pPr>
        <w:ind w:left="4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437168771">
    <w:abstractNumId w:val="19"/>
  </w:num>
  <w:num w:numId="2" w16cid:durableId="340282803">
    <w:abstractNumId w:val="23"/>
  </w:num>
  <w:num w:numId="3" w16cid:durableId="214045033">
    <w:abstractNumId w:val="12"/>
  </w:num>
  <w:num w:numId="4" w16cid:durableId="232200483">
    <w:abstractNumId w:val="27"/>
  </w:num>
  <w:num w:numId="5" w16cid:durableId="245113244">
    <w:abstractNumId w:val="27"/>
    <w:lvlOverride w:ilvl="0">
      <w:startOverride w:val="1"/>
    </w:lvlOverride>
  </w:num>
  <w:num w:numId="6" w16cid:durableId="683752619">
    <w:abstractNumId w:val="44"/>
  </w:num>
  <w:num w:numId="7" w16cid:durableId="441653752">
    <w:abstractNumId w:val="44"/>
    <w:lvlOverride w:ilvl="0">
      <w:startOverride w:val="1"/>
    </w:lvlOverride>
  </w:num>
  <w:num w:numId="8" w16cid:durableId="1181310781">
    <w:abstractNumId w:val="44"/>
    <w:lvlOverride w:ilvl="0">
      <w:startOverride w:val="1"/>
    </w:lvlOverride>
  </w:num>
  <w:num w:numId="9" w16cid:durableId="435098450">
    <w:abstractNumId w:val="44"/>
    <w:lvlOverride w:ilvl="0">
      <w:startOverride w:val="1"/>
    </w:lvlOverride>
  </w:num>
  <w:num w:numId="10" w16cid:durableId="328557037">
    <w:abstractNumId w:val="44"/>
    <w:lvlOverride w:ilvl="0">
      <w:startOverride w:val="1"/>
    </w:lvlOverride>
  </w:num>
  <w:num w:numId="11" w16cid:durableId="377317158">
    <w:abstractNumId w:val="44"/>
    <w:lvlOverride w:ilvl="0">
      <w:startOverride w:val="1"/>
    </w:lvlOverride>
  </w:num>
  <w:num w:numId="12" w16cid:durableId="1286042568">
    <w:abstractNumId w:val="44"/>
    <w:lvlOverride w:ilvl="0">
      <w:startOverride w:val="1"/>
    </w:lvlOverride>
  </w:num>
  <w:num w:numId="13" w16cid:durableId="566183818">
    <w:abstractNumId w:val="44"/>
    <w:lvlOverride w:ilvl="0">
      <w:startOverride w:val="1"/>
    </w:lvlOverride>
  </w:num>
  <w:num w:numId="14" w16cid:durableId="1207185550">
    <w:abstractNumId w:val="44"/>
    <w:lvlOverride w:ilvl="0">
      <w:startOverride w:val="1"/>
    </w:lvlOverride>
  </w:num>
  <w:num w:numId="15" w16cid:durableId="145436663">
    <w:abstractNumId w:val="34"/>
  </w:num>
  <w:num w:numId="16" w16cid:durableId="1571623713">
    <w:abstractNumId w:val="48"/>
  </w:num>
  <w:num w:numId="17" w16cid:durableId="83703493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5569374">
    <w:abstractNumId w:val="9"/>
  </w:num>
  <w:num w:numId="19" w16cid:durableId="218443365">
    <w:abstractNumId w:val="7"/>
  </w:num>
  <w:num w:numId="20" w16cid:durableId="2003314728">
    <w:abstractNumId w:val="6"/>
  </w:num>
  <w:num w:numId="21" w16cid:durableId="785663211">
    <w:abstractNumId w:val="5"/>
  </w:num>
  <w:num w:numId="22" w16cid:durableId="1957053144">
    <w:abstractNumId w:val="4"/>
  </w:num>
  <w:num w:numId="23" w16cid:durableId="1567640505">
    <w:abstractNumId w:val="8"/>
  </w:num>
  <w:num w:numId="24" w16cid:durableId="631642169">
    <w:abstractNumId w:val="3"/>
  </w:num>
  <w:num w:numId="25" w16cid:durableId="2128815777">
    <w:abstractNumId w:val="2"/>
  </w:num>
  <w:num w:numId="26" w16cid:durableId="901332490">
    <w:abstractNumId w:val="1"/>
  </w:num>
  <w:num w:numId="27" w16cid:durableId="1183058287">
    <w:abstractNumId w:val="0"/>
  </w:num>
  <w:num w:numId="28" w16cid:durableId="1844784501">
    <w:abstractNumId w:val="39"/>
  </w:num>
  <w:num w:numId="29" w16cid:durableId="635839112">
    <w:abstractNumId w:val="43"/>
  </w:num>
  <w:num w:numId="30" w16cid:durableId="589048540">
    <w:abstractNumId w:val="45"/>
  </w:num>
  <w:num w:numId="31" w16cid:durableId="357779722">
    <w:abstractNumId w:val="31"/>
  </w:num>
  <w:num w:numId="32" w16cid:durableId="1264344372">
    <w:abstractNumId w:val="46"/>
  </w:num>
  <w:num w:numId="33" w16cid:durableId="1607344619">
    <w:abstractNumId w:val="42"/>
  </w:num>
  <w:num w:numId="34" w16cid:durableId="722800494">
    <w:abstractNumId w:val="22"/>
  </w:num>
  <w:num w:numId="35" w16cid:durableId="203250088">
    <w:abstractNumId w:val="26"/>
  </w:num>
  <w:num w:numId="36" w16cid:durableId="483736959">
    <w:abstractNumId w:val="11"/>
  </w:num>
  <w:num w:numId="37" w16cid:durableId="39787339">
    <w:abstractNumId w:val="29"/>
  </w:num>
  <w:num w:numId="38" w16cid:durableId="796682755">
    <w:abstractNumId w:val="32"/>
  </w:num>
  <w:num w:numId="39" w16cid:durableId="315182702">
    <w:abstractNumId w:val="17"/>
  </w:num>
  <w:num w:numId="40" w16cid:durableId="2082289544">
    <w:abstractNumId w:val="18"/>
  </w:num>
  <w:num w:numId="41" w16cid:durableId="1739286623">
    <w:abstractNumId w:val="33"/>
  </w:num>
  <w:num w:numId="42" w16cid:durableId="2039550942">
    <w:abstractNumId w:val="41"/>
  </w:num>
  <w:num w:numId="43" w16cid:durableId="320694166">
    <w:abstractNumId w:val="21"/>
  </w:num>
  <w:num w:numId="44" w16cid:durableId="876625969">
    <w:abstractNumId w:val="40"/>
  </w:num>
  <w:num w:numId="45" w16cid:durableId="1157844980">
    <w:abstractNumId w:val="49"/>
  </w:num>
  <w:num w:numId="46" w16cid:durableId="1248537998">
    <w:abstractNumId w:val="37"/>
  </w:num>
  <w:num w:numId="47" w16cid:durableId="55134637">
    <w:abstractNumId w:val="24"/>
  </w:num>
  <w:num w:numId="48" w16cid:durableId="20978951">
    <w:abstractNumId w:val="30"/>
  </w:num>
  <w:num w:numId="49" w16cid:durableId="1796677837">
    <w:abstractNumId w:val="13"/>
  </w:num>
  <w:num w:numId="50" w16cid:durableId="572160234">
    <w:abstractNumId w:val="10"/>
  </w:num>
  <w:num w:numId="51" w16cid:durableId="924849110">
    <w:abstractNumId w:val="28"/>
  </w:num>
  <w:num w:numId="52" w16cid:durableId="43722318">
    <w:abstractNumId w:val="25"/>
  </w:num>
  <w:num w:numId="53" w16cid:durableId="692415064">
    <w:abstractNumId w:val="47"/>
  </w:num>
  <w:num w:numId="54" w16cid:durableId="193034633">
    <w:abstractNumId w:val="35"/>
  </w:num>
  <w:num w:numId="55" w16cid:durableId="859971646">
    <w:abstractNumId w:val="15"/>
  </w:num>
  <w:num w:numId="56" w16cid:durableId="263197492">
    <w:abstractNumId w:val="38"/>
  </w:num>
  <w:num w:numId="57" w16cid:durableId="1115323166">
    <w:abstractNumId w:val="14"/>
  </w:num>
  <w:num w:numId="58" w16cid:durableId="1738162770">
    <w:abstractNumId w:val="16"/>
  </w:num>
  <w:num w:numId="59" w16cid:durableId="302394067">
    <w:abstractNumId w:val="20"/>
  </w:num>
  <w:num w:numId="60" w16cid:durableId="4151783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6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98"/>
    <w:rsid w:val="00042277"/>
    <w:rsid w:val="00064449"/>
    <w:rsid w:val="0008515E"/>
    <w:rsid w:val="000D548F"/>
    <w:rsid w:val="00100FCB"/>
    <w:rsid w:val="001379DD"/>
    <w:rsid w:val="001D74C6"/>
    <w:rsid w:val="002112F5"/>
    <w:rsid w:val="00214168"/>
    <w:rsid w:val="0023406E"/>
    <w:rsid w:val="002B387C"/>
    <w:rsid w:val="002B53CF"/>
    <w:rsid w:val="002D1B98"/>
    <w:rsid w:val="002D6BD5"/>
    <w:rsid w:val="00333788"/>
    <w:rsid w:val="00355F0C"/>
    <w:rsid w:val="00370658"/>
    <w:rsid w:val="00371817"/>
    <w:rsid w:val="00373CDA"/>
    <w:rsid w:val="003A24A2"/>
    <w:rsid w:val="003A4AF6"/>
    <w:rsid w:val="003D1663"/>
    <w:rsid w:val="003F4203"/>
    <w:rsid w:val="00405875"/>
    <w:rsid w:val="00410B61"/>
    <w:rsid w:val="00422C7B"/>
    <w:rsid w:val="004342CA"/>
    <w:rsid w:val="0043444D"/>
    <w:rsid w:val="00474602"/>
    <w:rsid w:val="004A7AE8"/>
    <w:rsid w:val="004E4446"/>
    <w:rsid w:val="00506AC2"/>
    <w:rsid w:val="00513205"/>
    <w:rsid w:val="00517A6C"/>
    <w:rsid w:val="00577AEE"/>
    <w:rsid w:val="0058747D"/>
    <w:rsid w:val="006158E7"/>
    <w:rsid w:val="006473CF"/>
    <w:rsid w:val="00685871"/>
    <w:rsid w:val="00686DDC"/>
    <w:rsid w:val="006C15E9"/>
    <w:rsid w:val="00724FAA"/>
    <w:rsid w:val="007547FA"/>
    <w:rsid w:val="0079607C"/>
    <w:rsid w:val="00796E9B"/>
    <w:rsid w:val="007C3635"/>
    <w:rsid w:val="007D2B9A"/>
    <w:rsid w:val="007E0CA4"/>
    <w:rsid w:val="007F1965"/>
    <w:rsid w:val="008131B0"/>
    <w:rsid w:val="0085302D"/>
    <w:rsid w:val="00862C6A"/>
    <w:rsid w:val="00864EF4"/>
    <w:rsid w:val="008A2582"/>
    <w:rsid w:val="008B5DEA"/>
    <w:rsid w:val="008D0069"/>
    <w:rsid w:val="008E442D"/>
    <w:rsid w:val="008E66E1"/>
    <w:rsid w:val="008E71A4"/>
    <w:rsid w:val="00922EAE"/>
    <w:rsid w:val="00926883"/>
    <w:rsid w:val="0094688E"/>
    <w:rsid w:val="009720A3"/>
    <w:rsid w:val="00986606"/>
    <w:rsid w:val="00993E12"/>
    <w:rsid w:val="00996E8E"/>
    <w:rsid w:val="009B0267"/>
    <w:rsid w:val="009B2927"/>
    <w:rsid w:val="009C5B8B"/>
    <w:rsid w:val="009D102A"/>
    <w:rsid w:val="009F138C"/>
    <w:rsid w:val="00A21DF4"/>
    <w:rsid w:val="00A54662"/>
    <w:rsid w:val="00AA5775"/>
    <w:rsid w:val="00AE7F35"/>
    <w:rsid w:val="00B03B9F"/>
    <w:rsid w:val="00B13413"/>
    <w:rsid w:val="00B6280F"/>
    <w:rsid w:val="00B651C9"/>
    <w:rsid w:val="00B804BD"/>
    <w:rsid w:val="00B90712"/>
    <w:rsid w:val="00C7156E"/>
    <w:rsid w:val="00C95936"/>
    <w:rsid w:val="00CB312D"/>
    <w:rsid w:val="00CB7935"/>
    <w:rsid w:val="00D10C28"/>
    <w:rsid w:val="00D52476"/>
    <w:rsid w:val="00D61C7A"/>
    <w:rsid w:val="00DB5121"/>
    <w:rsid w:val="00DB671B"/>
    <w:rsid w:val="00DC2218"/>
    <w:rsid w:val="00E46D16"/>
    <w:rsid w:val="00E506DF"/>
    <w:rsid w:val="00E94314"/>
    <w:rsid w:val="00EB1C94"/>
    <w:rsid w:val="00EB4744"/>
    <w:rsid w:val="00EC0F08"/>
    <w:rsid w:val="00ED2D42"/>
    <w:rsid w:val="00ED4A75"/>
    <w:rsid w:val="00FC69F2"/>
    <w:rsid w:val="00FF0B45"/>
    <w:rsid w:val="00FF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A00F"/>
  <w15:docId w15:val="{15570EE6-50D9-4241-B0C9-B7BD5410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owallia New" w:eastAsia="Cordia New" w:hAnsi="Browall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4314"/>
    <w:pPr>
      <w:jc w:val="both"/>
    </w:pPr>
    <w:rPr>
      <w:rFonts w:ascii="EucrosiaUPC" w:eastAsia="EucrosiaUPC" w:hAnsi="EucrosiaUPC" w:cs="EucrosiaUPC"/>
      <w:sz w:val="32"/>
      <w:szCs w:val="32"/>
    </w:rPr>
  </w:style>
  <w:style w:type="paragraph" w:styleId="20">
    <w:name w:val="heading 2"/>
    <w:basedOn w:val="a1"/>
    <w:next w:val="a1"/>
    <w:link w:val="21"/>
    <w:autoRedefine/>
    <w:qFormat/>
    <w:rsid w:val="00FC69F2"/>
    <w:pPr>
      <w:keepNext/>
      <w:outlineLvl w:val="1"/>
    </w:pPr>
    <w:rPr>
      <w:b/>
      <w:bCs/>
      <w:sz w:val="36"/>
      <w:szCs w:val="3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หัวเรื่อง 2 อักขระ"/>
    <w:basedOn w:val="a2"/>
    <w:link w:val="20"/>
    <w:rsid w:val="00FC69F2"/>
    <w:rPr>
      <w:rFonts w:ascii="TH Baijam" w:eastAsia="Cordia New" w:hAnsi="TH Baijam" w:cs="TH Baijam"/>
      <w:b/>
      <w:bCs/>
      <w:sz w:val="36"/>
      <w:szCs w:val="36"/>
    </w:rPr>
  </w:style>
  <w:style w:type="paragraph" w:styleId="a">
    <w:name w:val="List Paragraph"/>
    <w:basedOn w:val="a1"/>
    <w:link w:val="a5"/>
    <w:autoRedefine/>
    <w:uiPriority w:val="34"/>
    <w:qFormat/>
    <w:rsid w:val="00DC2218"/>
    <w:pPr>
      <w:numPr>
        <w:numId w:val="55"/>
      </w:numPr>
      <w:contextualSpacing/>
      <w:jc w:val="thaiDistribute"/>
    </w:pPr>
    <w:rPr>
      <w:rFonts w:ascii="TH SarabunPSK" w:hAnsi="TH SarabunPSK" w:cs="TH SarabunPSK"/>
    </w:rPr>
  </w:style>
  <w:style w:type="paragraph" w:styleId="a0">
    <w:name w:val="Body Text Indent"/>
    <w:basedOn w:val="a1"/>
    <w:link w:val="a6"/>
    <w:semiHidden/>
    <w:rsid w:val="00E94314"/>
    <w:pPr>
      <w:numPr>
        <w:ilvl w:val="1"/>
        <w:numId w:val="1"/>
      </w:numPr>
      <w:ind w:right="-2"/>
    </w:pPr>
    <w:rPr>
      <w:b/>
      <w:bCs/>
      <w:sz w:val="36"/>
      <w:szCs w:val="36"/>
    </w:rPr>
  </w:style>
  <w:style w:type="character" w:customStyle="1" w:styleId="a6">
    <w:name w:val="การเยื้องเนื้อความ อักขระ"/>
    <w:basedOn w:val="a2"/>
    <w:link w:val="a0"/>
    <w:semiHidden/>
    <w:rsid w:val="00E94314"/>
    <w:rPr>
      <w:rFonts w:ascii="EucrosiaUPC" w:eastAsia="EucrosiaUPC" w:hAnsi="EucrosiaUPC" w:cs="EucrosiaUPC"/>
      <w:b/>
      <w:bCs/>
      <w:sz w:val="36"/>
      <w:szCs w:val="36"/>
    </w:rPr>
  </w:style>
  <w:style w:type="paragraph" w:customStyle="1" w:styleId="1">
    <w:name w:val="หัวข้อบทที่1"/>
    <w:basedOn w:val="a0"/>
    <w:link w:val="1Char"/>
    <w:autoRedefine/>
    <w:qFormat/>
    <w:rsid w:val="00E506DF"/>
    <w:pPr>
      <w:numPr>
        <w:ilvl w:val="0"/>
        <w:numId w:val="6"/>
      </w:numPr>
      <w:spacing w:line="360" w:lineRule="auto"/>
    </w:pPr>
    <w:rPr>
      <w:rFonts w:ascii="Angsana New" w:hAnsi="Angsana New" w:cs="Angsana New"/>
    </w:rPr>
  </w:style>
  <w:style w:type="paragraph" w:customStyle="1" w:styleId="2">
    <w:name w:val="หัวข้อบทที่2"/>
    <w:basedOn w:val="1"/>
    <w:link w:val="2Char1"/>
    <w:autoRedefine/>
    <w:qFormat/>
    <w:rsid w:val="00796E9B"/>
    <w:pPr>
      <w:numPr>
        <w:numId w:val="15"/>
      </w:numPr>
      <w:ind w:right="0"/>
    </w:pPr>
  </w:style>
  <w:style w:type="character" w:customStyle="1" w:styleId="2Char1">
    <w:name w:val="หัวข้อบทที่2 Char1"/>
    <w:basedOn w:val="1Char"/>
    <w:link w:val="2"/>
    <w:rsid w:val="00796E9B"/>
    <w:rPr>
      <w:rFonts w:ascii="Angsana New" w:eastAsia="EucrosiaUPC" w:hAnsi="Angsana New" w:cs="Angsana New"/>
      <w:b/>
      <w:bCs/>
      <w:sz w:val="36"/>
      <w:szCs w:val="36"/>
      <w:lang w:val="en-US" w:eastAsia="en-US" w:bidi="th-TH"/>
    </w:rPr>
  </w:style>
  <w:style w:type="character" w:customStyle="1" w:styleId="1Char">
    <w:name w:val="หัวข้อบทที่1 Char"/>
    <w:basedOn w:val="a6"/>
    <w:link w:val="1"/>
    <w:rsid w:val="00E506DF"/>
    <w:rPr>
      <w:rFonts w:ascii="Angsana New" w:eastAsia="EucrosiaUPC" w:hAnsi="Angsana New" w:cs="Angsana New"/>
      <w:b/>
      <w:bCs/>
      <w:sz w:val="36"/>
      <w:szCs w:val="36"/>
      <w:lang w:val="en-US" w:eastAsia="en-US" w:bidi="th-TH"/>
    </w:rPr>
  </w:style>
  <w:style w:type="character" w:customStyle="1" w:styleId="2Char">
    <w:name w:val="หัวข้อบทที่2 Char"/>
    <w:basedOn w:val="1Char"/>
    <w:rsid w:val="00796E9B"/>
    <w:rPr>
      <w:rFonts w:ascii="Angsana New" w:eastAsia="EucrosiaUPC" w:hAnsi="Angsana New" w:cs="Angsana New"/>
      <w:b/>
      <w:bCs/>
      <w:sz w:val="36"/>
      <w:szCs w:val="36"/>
      <w:lang w:val="en-US" w:eastAsia="en-US" w:bidi="th-TH"/>
    </w:rPr>
  </w:style>
  <w:style w:type="paragraph" w:customStyle="1" w:styleId="a7">
    <w:name w:val="หัวข้อย่อย"/>
    <w:basedOn w:val="a"/>
    <w:link w:val="Char"/>
    <w:qFormat/>
    <w:rsid w:val="00506AC2"/>
  </w:style>
  <w:style w:type="paragraph" w:styleId="a8">
    <w:name w:val="header"/>
    <w:basedOn w:val="a1"/>
    <w:rsid w:val="00373CDA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a5">
    <w:name w:val="ย่อหน้ารายการ อักขระ"/>
    <w:basedOn w:val="a2"/>
    <w:link w:val="a"/>
    <w:uiPriority w:val="34"/>
    <w:rsid w:val="00DC2218"/>
    <w:rPr>
      <w:rFonts w:ascii="TH SarabunPSK" w:eastAsia="EucrosiaUPC" w:hAnsi="TH SarabunPSK" w:cs="TH SarabunPSK"/>
      <w:sz w:val="32"/>
      <w:szCs w:val="32"/>
    </w:rPr>
  </w:style>
  <w:style w:type="character" w:customStyle="1" w:styleId="Char">
    <w:name w:val="หัวข้อย่อย Char"/>
    <w:basedOn w:val="a5"/>
    <w:link w:val="a7"/>
    <w:rsid w:val="00506AC2"/>
    <w:rPr>
      <w:rFonts w:ascii="EucrosiaUPC" w:eastAsia="EucrosiaUPC" w:hAnsi="EucrosiaUPC" w:cs="EucrosiaUPC"/>
      <w:sz w:val="32"/>
      <w:szCs w:val="32"/>
    </w:rPr>
  </w:style>
  <w:style w:type="character" w:styleId="a9">
    <w:name w:val="page number"/>
    <w:basedOn w:val="a2"/>
    <w:rsid w:val="00373CDA"/>
  </w:style>
  <w:style w:type="paragraph" w:styleId="aa">
    <w:name w:val="footer"/>
    <w:basedOn w:val="a1"/>
    <w:rsid w:val="00373CDA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b">
    <w:name w:val="Normal (Web)"/>
    <w:basedOn w:val="a1"/>
    <w:uiPriority w:val="99"/>
    <w:semiHidden/>
    <w:unhideWhenUsed/>
    <w:rsid w:val="0092688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\Template%20Project1%20&#3626;&#3656;&#3591;&#3651;&#3627;&#3657;&#3629;.&#3624;&#3636;&#3619;&#3636;&#3594;&#3633;&#3618;%201-68_17.10.68\Template%20&#3626;&#3656;&#3591;&#3651;&#3627;&#3657;&#3629;.&#3624;&#3636;&#3619;&#3636;&#3594;&#3633;&#3618;%201-68_17.10.68\2.%20Template_for_Project_1\&#3585;&#3621;&#3640;&#3656;&#3617;%205%20&#3588;&#3609;\07_&#3626;&#3656;&#3623;&#3609;&#3648;&#3609;&#3639;&#3657;&#3629;&#3627;&#363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07_ส่วนเนื้อหา.dotx</Template>
  <TotalTime>663</TotalTime>
  <Pages>6</Pages>
  <Words>1037</Words>
  <Characters>5911</Characters>
  <Application>Microsoft Office Word</Application>
  <DocSecurity>0</DocSecurity>
  <Lines>49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บทที่ 1</vt:lpstr>
      <vt:lpstr>บทที่ 1</vt:lpstr>
    </vt:vector>
  </TitlesOfParts>
  <Company>BU</Company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</dc:title>
  <dc:creator>White Storage</dc:creator>
  <cp:lastModifiedBy>AGUN KETPHET</cp:lastModifiedBy>
  <cp:revision>11</cp:revision>
  <cp:lastPrinted>1899-12-31T17:00:00Z</cp:lastPrinted>
  <dcterms:created xsi:type="dcterms:W3CDTF">2025-11-10T14:20:00Z</dcterms:created>
  <dcterms:modified xsi:type="dcterms:W3CDTF">2026-04-28T04:41:00Z</dcterms:modified>
</cp:coreProperties>
</file>